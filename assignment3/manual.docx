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2174994"/>
    <w:bookmarkEnd w:id="0"/>
    <w:p w14:paraId="68006BC8" w14:textId="77777777" w:rsidR="00D077E9" w:rsidRPr="0052037B" w:rsidRDefault="00AB02A7" w:rsidP="00D70D02">
      <w:pPr>
        <w:rPr>
          <w:noProof/>
        </w:rPr>
      </w:pPr>
      <w:r w:rsidRPr="0052037B">
        <w:rPr>
          <w:rFonts w:hint="eastAsia"/>
          <w:noProof/>
          <w:lang w:val="zh-CN" w:bidi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CF3E27C" wp14:editId="43449DC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矩形 3" descr="封面上文本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1FBC7" w14:textId="77777777" w:rsidR="0052037B" w:rsidRDefault="0052037B" w:rsidP="005203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3E27C" id="矩形 3" o:spid="_x0000_s1026" alt="封面上文本的白色矩形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" fillcolor="white [3212]" stroked="f" strokeweight="2pt">
                <v:textbox>
                  <w:txbxContent>
                    <w:p w14:paraId="1CB1FBC7" w14:textId="77777777" w:rsidR="0052037B" w:rsidRDefault="0052037B" w:rsidP="0052037B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52037B">
        <w:rPr>
          <w:rFonts w:hint="eastAsia"/>
          <w:noProof/>
          <w:lang w:val="zh-CN" w:bidi="zh-CN"/>
        </w:rPr>
        <w:drawing>
          <wp:anchor distT="0" distB="0" distL="114300" distR="114300" simplePos="0" relativeHeight="251658240" behindDoc="1" locked="0" layoutInCell="1" allowOverlap="1" wp14:anchorId="3A663A0E" wp14:editId="7ECE0599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图片 1" descr="街道视图，包含城市大楼、市场和街道上的东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52037B" w14:paraId="43814C8D" w14:textId="77777777" w:rsidTr="00F63CA0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333D29D" w14:textId="77777777" w:rsidR="00D077E9" w:rsidRPr="0052037B" w:rsidRDefault="00D077E9" w:rsidP="00F63CA0">
            <w:pPr>
              <w:rPr>
                <w:noProof/>
              </w:rPr>
            </w:pPr>
            <w:r w:rsidRPr="0052037B">
              <w:rPr>
                <w:rFonts w:hint="eastAsia"/>
                <w:noProof/>
                <w:lang w:val="zh-CN" w:bidi="zh-CN"/>
              </w:rPr>
              <mc:AlternateContent>
                <mc:Choice Requires="wps">
                  <w:drawing>
                    <wp:inline distT="0" distB="0" distL="0" distR="0" wp14:anchorId="40B9A89B" wp14:editId="2D861D0C">
                      <wp:extent cx="3528695" cy="1495425"/>
                      <wp:effectExtent l="0" t="0" r="0" b="0"/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495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7E0C2B" w14:textId="0CD138A1" w:rsidR="00D077E9" w:rsidRDefault="00966603" w:rsidP="00D077E9">
                                  <w:pPr>
                                    <w:pStyle w:val="Title"/>
                                    <w:rPr>
                                      <w:lang w:bidi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CN" w:bidi="zh-CN"/>
                                    </w:rPr>
                                    <w:t>Manual</w:t>
                                  </w:r>
                                  <w:r>
                                    <w:rPr>
                                      <w:lang w:val="zh-CN" w:bidi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bidi="zh-CN"/>
                                    </w:rPr>
                                    <w:t xml:space="preserve">for </w:t>
                                  </w:r>
                                </w:p>
                                <w:p w14:paraId="5176206D" w14:textId="76663823" w:rsidR="00966603" w:rsidRPr="00966603" w:rsidRDefault="00966603" w:rsidP="00D077E9">
                                  <w:pPr>
                                    <w:pStyle w:val="Title"/>
                                  </w:pPr>
                                  <w:r>
                                    <w:rPr>
                                      <w:lang w:bidi="zh-CN"/>
                                    </w:rPr>
                                    <w:t>Assignment 3</w:t>
                                  </w:r>
                                </w:p>
                                <w:p w14:paraId="7EA57CE6" w14:textId="2A2C8705" w:rsidR="00D077E9" w:rsidRPr="00D86945" w:rsidRDefault="00D077E9" w:rsidP="00D077E9">
                                  <w:pPr>
                                    <w:pStyle w:val="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0B9A8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8" o:spid="_x0000_s1027" type="#_x0000_t202" style="width:277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" filled="f" stroked="f" strokeweight=".5pt">
                      <v:textbox>
                        <w:txbxContent>
                          <w:p w14:paraId="007E0C2B" w14:textId="0CD138A1" w:rsidR="00D077E9" w:rsidRDefault="00966603" w:rsidP="00D077E9">
                            <w:pPr>
                              <w:pStyle w:val="a8"/>
                              <w:rPr>
                                <w:lang w:bidi="zh-CN"/>
                              </w:rPr>
                            </w:pPr>
                            <w:r>
                              <w:rPr>
                                <w:rFonts w:hint="eastAsia"/>
                                <w:lang w:val="zh-CN" w:bidi="zh-CN"/>
                              </w:rPr>
                              <w:t>Manual</w:t>
                            </w:r>
                            <w:r>
                              <w:rPr>
                                <w:lang w:val="zh-CN" w:bidi="zh-CN"/>
                              </w:rPr>
                              <w:t xml:space="preserve"> </w:t>
                            </w:r>
                            <w:r>
                              <w:rPr>
                                <w:lang w:bidi="zh-CN"/>
                              </w:rPr>
                              <w:t xml:space="preserve">for </w:t>
                            </w:r>
                          </w:p>
                          <w:p w14:paraId="5176206D" w14:textId="76663823" w:rsidR="00966603" w:rsidRPr="00966603" w:rsidRDefault="00966603" w:rsidP="00D077E9">
                            <w:pPr>
                              <w:pStyle w:val="a8"/>
                            </w:pPr>
                            <w:r>
                              <w:rPr>
                                <w:lang w:bidi="zh-CN"/>
                              </w:rPr>
                              <w:t>Assignment 3</w:t>
                            </w:r>
                          </w:p>
                          <w:p w14:paraId="7EA57CE6" w14:textId="2A2C8705" w:rsidR="00D077E9" w:rsidRPr="00D86945" w:rsidRDefault="00D077E9" w:rsidP="00D077E9">
                            <w:pPr>
                              <w:pStyle w:val="a8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623B91D" w14:textId="77777777" w:rsidR="00D077E9" w:rsidRPr="0052037B" w:rsidRDefault="00D077E9" w:rsidP="00F63CA0">
            <w:pPr>
              <w:rPr>
                <w:noProof/>
              </w:rPr>
            </w:pPr>
            <w:r w:rsidRPr="0052037B">
              <w:rPr>
                <w:rFonts w:hint="eastAsia"/>
                <w:noProof/>
                <w:lang w:val="zh-CN" w:bidi="zh-CN"/>
              </w:rPr>
              <mc:AlternateContent>
                <mc:Choice Requires="wps">
                  <w:drawing>
                    <wp:inline distT="0" distB="0" distL="0" distR="0" wp14:anchorId="0D152DEE" wp14:editId="008FAB67">
                      <wp:extent cx="1390918" cy="0"/>
                      <wp:effectExtent l="0" t="19050" r="19050" b="19050"/>
                      <wp:docPr id="5" name="直接连接符​​(S) 5" descr="文本分隔线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C1D984B" id="直接连接符​​(S) 5" o:spid="_x0000_s1026" alt="文本分隔线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52037B" w14:paraId="29E88265" w14:textId="77777777" w:rsidTr="00F63CA0">
        <w:trPr>
          <w:trHeight w:val="7257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2628DD8" w14:textId="77777777" w:rsidR="00D077E9" w:rsidRPr="0052037B" w:rsidRDefault="00D077E9" w:rsidP="00F63CA0">
            <w:pPr>
              <w:rPr>
                <w:noProof/>
              </w:rPr>
            </w:pPr>
          </w:p>
        </w:tc>
      </w:tr>
      <w:tr w:rsidR="00D077E9" w:rsidRPr="0052037B" w14:paraId="6D952CCB" w14:textId="77777777" w:rsidTr="00F63CA0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7DF17E2" w14:textId="35605D4A" w:rsidR="00D077E9" w:rsidRPr="0052037B" w:rsidRDefault="00D077E9" w:rsidP="00F63CA0">
            <w:pPr>
              <w:rPr>
                <w:noProof/>
              </w:rPr>
            </w:pPr>
          </w:p>
          <w:p w14:paraId="24A425F9" w14:textId="77777777" w:rsidR="00D077E9" w:rsidRPr="0052037B" w:rsidRDefault="00D077E9" w:rsidP="00F63CA0">
            <w:pPr>
              <w:rPr>
                <w:noProof/>
                <w:sz w:val="10"/>
                <w:szCs w:val="10"/>
              </w:rPr>
            </w:pPr>
            <w:r w:rsidRPr="0052037B">
              <w:rPr>
                <w:rFonts w:hint="eastAsia"/>
                <w:noProof/>
                <w:sz w:val="10"/>
                <w:szCs w:val="10"/>
                <w:lang w:val="zh-CN" w:bidi="zh-CN"/>
              </w:rPr>
              <mc:AlternateContent>
                <mc:Choice Requires="wps">
                  <w:drawing>
                    <wp:inline distT="0" distB="0" distL="0" distR="0" wp14:anchorId="22AF3AC7" wp14:editId="376EAC27">
                      <wp:extent cx="1493949" cy="0"/>
                      <wp:effectExtent l="0" t="19050" r="30480" b="19050"/>
                      <wp:docPr id="6" name="直接连接符 6" descr="文本分隔线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F655E9A" id="直接连接符 6" o:spid="_x0000_s1026" alt="文本分隔线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8519860" w14:textId="77777777" w:rsidR="00D077E9" w:rsidRPr="0052037B" w:rsidRDefault="00D077E9" w:rsidP="00F63CA0">
            <w:pPr>
              <w:rPr>
                <w:noProof/>
                <w:sz w:val="10"/>
                <w:szCs w:val="10"/>
              </w:rPr>
            </w:pPr>
          </w:p>
          <w:p w14:paraId="7D4F6952" w14:textId="77777777" w:rsidR="00D077E9" w:rsidRPr="0052037B" w:rsidRDefault="00D077E9" w:rsidP="00F63CA0">
            <w:pPr>
              <w:rPr>
                <w:noProof/>
                <w:sz w:val="10"/>
                <w:szCs w:val="10"/>
              </w:rPr>
            </w:pPr>
          </w:p>
          <w:sdt>
            <w:sdtPr>
              <w:rPr>
                <w:rFonts w:hint="eastAsia"/>
                <w:noProof/>
              </w:rPr>
              <w:id w:val="-1740469667"/>
              <w:placeholder>
                <w:docPart w:val="8CBB81F323FA47F9866247C3CE5E51F4"/>
              </w:placeholder>
              <w15:appearance w15:val="hidden"/>
            </w:sdtPr>
            <w:sdtContent>
              <w:p w14:paraId="21B3313F" w14:textId="135459FF" w:rsidR="00C56CA6" w:rsidRDefault="00C56CA6" w:rsidP="00C56CA6"/>
              <w:p w14:paraId="101C6C54" w14:textId="22999370" w:rsidR="00D077E9" w:rsidRPr="0052037B" w:rsidRDefault="00000000" w:rsidP="00966603">
                <w:pPr>
                  <w:rPr>
                    <w:noProof/>
                  </w:rPr>
                </w:pPr>
              </w:p>
            </w:sdtContent>
          </w:sdt>
          <w:p w14:paraId="2D749C19" w14:textId="77777777" w:rsidR="00D077E9" w:rsidRPr="0052037B" w:rsidRDefault="00D077E9" w:rsidP="00F63CA0">
            <w:pPr>
              <w:rPr>
                <w:noProof/>
                <w:sz w:val="10"/>
                <w:szCs w:val="10"/>
              </w:rPr>
            </w:pPr>
          </w:p>
        </w:tc>
      </w:tr>
    </w:tbl>
    <w:p w14:paraId="676CB560" w14:textId="358A4FFA" w:rsidR="00D077E9" w:rsidRPr="002E4B8C" w:rsidRDefault="00AB02A7" w:rsidP="002E4B8C">
      <w:pPr>
        <w:pStyle w:val="Heading1"/>
        <w:rPr>
          <w:noProof/>
        </w:rPr>
      </w:pPr>
      <w:r w:rsidRPr="0052037B">
        <w:rPr>
          <w:rFonts w:hint="eastAsia"/>
          <w:noProof/>
          <w:lang w:val="zh-CN" w:bidi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5935FE2" wp14:editId="6FD2AB2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6402B" w14:textId="77777777" w:rsidR="0052037B" w:rsidRDefault="0052037B" w:rsidP="005203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35FE2" id="矩形 2" o:spid="_x0000_s1028" alt="彩色矩形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" fillcolor="#34aba2 [3206]" stroked="f" strokeweight="2pt">
                <v:textbox>
                  <w:txbxContent>
                    <w:p w14:paraId="2556402B" w14:textId="77777777" w:rsidR="0052037B" w:rsidRDefault="0052037B" w:rsidP="0052037B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52037B">
        <w:rPr>
          <w:rFonts w:hint="eastAsia"/>
          <w:noProof/>
          <w:lang w:val="zh-CN" w:bidi="zh-CN"/>
        </w:rPr>
        <w:br w:type="page"/>
      </w:r>
      <w:r w:rsidR="00966603" w:rsidRPr="002E4B8C">
        <w:lastRenderedPageBreak/>
        <w:t>Catalogue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52037B" w14:paraId="33B7AA3E" w14:textId="77777777" w:rsidTr="00DF027C">
        <w:trPr>
          <w:trHeight w:val="3546"/>
        </w:trPr>
        <w:tc>
          <w:tcPr>
            <w:tcW w:w="9999" w:type="dxa"/>
          </w:tcPr>
          <w:p w14:paraId="507712EB" w14:textId="6E9FA83C" w:rsidR="00D077E9" w:rsidRPr="00966603" w:rsidRDefault="00D077E9" w:rsidP="00966603"/>
          <w:p w14:paraId="031DA28F" w14:textId="4E49380D" w:rsidR="00DF027C" w:rsidRDefault="00000000" w:rsidP="00966603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hyperlink w:anchor="_Main_form_overview" w:history="1">
              <w:r w:rsidR="00966603" w:rsidRPr="002E4B8C">
                <w:rPr>
                  <w:rStyle w:val="Hyperlink"/>
                  <w:noProof/>
                </w:rPr>
                <w:t>Main form overview</w:t>
              </w:r>
            </w:hyperlink>
          </w:p>
          <w:p w14:paraId="03A63A3C" w14:textId="7BFF7FB6" w:rsidR="00966603" w:rsidRDefault="00000000" w:rsidP="00966603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hyperlink w:anchor="_Read_a_File" w:history="1">
              <w:r w:rsidR="00966603" w:rsidRPr="002E4B8C">
                <w:rPr>
                  <w:rStyle w:val="Hyperlink"/>
                  <w:rFonts w:hint="eastAsia"/>
                  <w:noProof/>
                </w:rPr>
                <w:t>R</w:t>
              </w:r>
              <w:r w:rsidR="00966603" w:rsidRPr="002E4B8C">
                <w:rPr>
                  <w:rStyle w:val="Hyperlink"/>
                  <w:noProof/>
                </w:rPr>
                <w:t>ead a file</w:t>
              </w:r>
            </w:hyperlink>
          </w:p>
          <w:p w14:paraId="213C0DBA" w14:textId="7A4E227C" w:rsidR="00966603" w:rsidRDefault="00000000" w:rsidP="00966603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hyperlink w:anchor="_Save_the_file" w:history="1">
              <w:r w:rsidR="00966603" w:rsidRPr="002E4B8C">
                <w:rPr>
                  <w:rStyle w:val="Hyperlink"/>
                  <w:rFonts w:hint="eastAsia"/>
                  <w:noProof/>
                </w:rPr>
                <w:t>S</w:t>
              </w:r>
              <w:r w:rsidR="00966603" w:rsidRPr="002E4B8C">
                <w:rPr>
                  <w:rStyle w:val="Hyperlink"/>
                  <w:noProof/>
                </w:rPr>
                <w:t>ave a file</w:t>
              </w:r>
            </w:hyperlink>
          </w:p>
          <w:p w14:paraId="1B4FA1BD" w14:textId="04D7E2D1" w:rsidR="00966603" w:rsidRDefault="00000000" w:rsidP="00966603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hyperlink w:anchor="_Chart" w:history="1">
              <w:r w:rsidR="00302A82" w:rsidRPr="002E4B8C">
                <w:rPr>
                  <w:rStyle w:val="Hyperlink"/>
                  <w:noProof/>
                </w:rPr>
                <w:t>Chart</w:t>
              </w:r>
            </w:hyperlink>
          </w:p>
          <w:p w14:paraId="45AE1F7E" w14:textId="59F71EB5" w:rsidR="00F36926" w:rsidRDefault="00000000" w:rsidP="00966603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hyperlink w:anchor="_Search" w:history="1">
              <w:r w:rsidR="00F36926" w:rsidRPr="002E4B8C">
                <w:rPr>
                  <w:rStyle w:val="Hyperlink"/>
                  <w:rFonts w:hint="eastAsia"/>
                  <w:noProof/>
                </w:rPr>
                <w:t>S</w:t>
              </w:r>
              <w:r w:rsidR="00F36926" w:rsidRPr="002E4B8C">
                <w:rPr>
                  <w:rStyle w:val="Hyperlink"/>
                  <w:noProof/>
                </w:rPr>
                <w:t>earch</w:t>
              </w:r>
            </w:hyperlink>
          </w:p>
          <w:p w14:paraId="46623C13" w14:textId="1DE72B8C" w:rsidR="00F36926" w:rsidRDefault="00000000" w:rsidP="00F36926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hyperlink w:anchor="_Add_Player_or" w:history="1">
              <w:r w:rsidR="00F36926" w:rsidRPr="002E4B8C">
                <w:rPr>
                  <w:rStyle w:val="Hyperlink"/>
                  <w:noProof/>
                </w:rPr>
                <w:t>Add Player or Add teams</w:t>
              </w:r>
            </w:hyperlink>
          </w:p>
          <w:p w14:paraId="1B11EBE8" w14:textId="49AAB0D7" w:rsidR="00F36926" w:rsidRPr="0052037B" w:rsidRDefault="00000000" w:rsidP="00966603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hyperlink w:anchor="_List" w:history="1">
              <w:r w:rsidR="00F36926" w:rsidRPr="002E4B8C">
                <w:rPr>
                  <w:rStyle w:val="Hyperlink"/>
                  <w:rFonts w:hint="eastAsia"/>
                  <w:noProof/>
                </w:rPr>
                <w:t>L</w:t>
              </w:r>
              <w:r w:rsidR="00F36926" w:rsidRPr="002E4B8C">
                <w:rPr>
                  <w:rStyle w:val="Hyperlink"/>
                  <w:noProof/>
                </w:rPr>
                <w:t>ist</w:t>
              </w:r>
            </w:hyperlink>
          </w:p>
          <w:p w14:paraId="3FBC3E87" w14:textId="5B2B9752" w:rsidR="00DF027C" w:rsidRPr="0052037B" w:rsidRDefault="00DF027C" w:rsidP="00DF027C">
            <w:pPr>
              <w:pStyle w:val="a0"/>
              <w:rPr>
                <w:noProof/>
              </w:rPr>
            </w:pPr>
          </w:p>
        </w:tc>
      </w:tr>
    </w:tbl>
    <w:p w14:paraId="1827E11D" w14:textId="19742DB3" w:rsidR="00AB02A7" w:rsidRDefault="00AB02A7" w:rsidP="00F63CA0">
      <w:pPr>
        <w:rPr>
          <w:noProof/>
        </w:rPr>
      </w:pPr>
    </w:p>
    <w:p w14:paraId="1909E400" w14:textId="3DB85D09" w:rsidR="00966603" w:rsidRDefault="00966603" w:rsidP="00F63CA0">
      <w:pPr>
        <w:rPr>
          <w:noProof/>
        </w:rPr>
      </w:pPr>
    </w:p>
    <w:p w14:paraId="64D5EA46" w14:textId="7D896E9F" w:rsidR="00726203" w:rsidRDefault="00726203" w:rsidP="00F63CA0">
      <w:pPr>
        <w:rPr>
          <w:noProof/>
        </w:rPr>
      </w:pPr>
    </w:p>
    <w:p w14:paraId="1C65B8E2" w14:textId="057277F8" w:rsidR="00726203" w:rsidRDefault="00726203" w:rsidP="00F63CA0">
      <w:pPr>
        <w:rPr>
          <w:noProof/>
        </w:rPr>
      </w:pPr>
    </w:p>
    <w:p w14:paraId="13710B9C" w14:textId="72D72115" w:rsidR="00726203" w:rsidRDefault="00726203" w:rsidP="00F63CA0">
      <w:pPr>
        <w:rPr>
          <w:noProof/>
        </w:rPr>
      </w:pPr>
    </w:p>
    <w:p w14:paraId="421D126C" w14:textId="7058935F" w:rsidR="00726203" w:rsidRDefault="00726203" w:rsidP="00F63CA0">
      <w:pPr>
        <w:rPr>
          <w:noProof/>
        </w:rPr>
      </w:pPr>
    </w:p>
    <w:p w14:paraId="111A910F" w14:textId="433BB581" w:rsidR="00726203" w:rsidRDefault="00726203" w:rsidP="00F63CA0">
      <w:pPr>
        <w:rPr>
          <w:noProof/>
        </w:rPr>
      </w:pPr>
    </w:p>
    <w:p w14:paraId="64AEF386" w14:textId="26C13778" w:rsidR="00726203" w:rsidRDefault="00726203" w:rsidP="00F63CA0">
      <w:pPr>
        <w:rPr>
          <w:noProof/>
        </w:rPr>
      </w:pPr>
    </w:p>
    <w:p w14:paraId="2150F8B4" w14:textId="7CDE878C" w:rsidR="00726203" w:rsidRDefault="00726203" w:rsidP="00F63CA0">
      <w:pPr>
        <w:rPr>
          <w:noProof/>
        </w:rPr>
      </w:pPr>
    </w:p>
    <w:p w14:paraId="0002F7D2" w14:textId="77777777" w:rsidR="00726203" w:rsidRDefault="00726203" w:rsidP="00F63CA0">
      <w:pPr>
        <w:rPr>
          <w:noProof/>
        </w:rPr>
      </w:pPr>
    </w:p>
    <w:p w14:paraId="67571799" w14:textId="13312D4A" w:rsidR="00966603" w:rsidRDefault="00966603" w:rsidP="00F63CA0">
      <w:pPr>
        <w:rPr>
          <w:noProof/>
        </w:rPr>
      </w:pPr>
    </w:p>
    <w:p w14:paraId="0A76E84C" w14:textId="53C78A66" w:rsidR="00966603" w:rsidRDefault="00966603" w:rsidP="00F63CA0">
      <w:pPr>
        <w:rPr>
          <w:noProof/>
        </w:rPr>
      </w:pPr>
    </w:p>
    <w:p w14:paraId="351CC5A4" w14:textId="06FC8CD3" w:rsidR="00301C07" w:rsidRDefault="00301C07" w:rsidP="002E4B8C">
      <w:pPr>
        <w:pStyle w:val="Heading1"/>
        <w:rPr>
          <w:noProof/>
        </w:rPr>
      </w:pPr>
      <w:bookmarkStart w:id="1" w:name="_Main_form_overview"/>
      <w:bookmarkEnd w:id="1"/>
      <w:r>
        <w:rPr>
          <w:noProof/>
        </w:rPr>
        <w:lastRenderedPageBreak/>
        <w:t>Main form overview</w:t>
      </w:r>
    </w:p>
    <w:p w14:paraId="6F7E3C7A" w14:textId="77777777" w:rsidR="00301C07" w:rsidRDefault="00301C07" w:rsidP="00F63CA0">
      <w:pPr>
        <w:rPr>
          <w:noProof/>
        </w:rPr>
      </w:pPr>
    </w:p>
    <w:p w14:paraId="29155741" w14:textId="6D1E0E70" w:rsidR="00966603" w:rsidRDefault="00966603" w:rsidP="00F63CA0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E323DC0" wp14:editId="08B5B874">
            <wp:extent cx="5715495" cy="371126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91245576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652" w14:textId="7144490C" w:rsidR="00966603" w:rsidRDefault="00966603" w:rsidP="00F63CA0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his is main form, </w:t>
      </w:r>
      <w:r w:rsidR="006D50BE">
        <w:rPr>
          <w:noProof/>
        </w:rPr>
        <w:t>it has 6 functionalities and a event log, the event log will record some manipulations</w:t>
      </w:r>
      <w:r w:rsidR="00301C07">
        <w:rPr>
          <w:noProof/>
        </w:rPr>
        <w:t xml:space="preserve"> that user did such as</w:t>
      </w:r>
      <w:r w:rsidR="006D50BE">
        <w:rPr>
          <w:noProof/>
        </w:rPr>
        <w:t xml:space="preserve"> if the file is read or saved, or how many players or teams were added after reading a file etc.</w:t>
      </w:r>
      <w:r w:rsidR="00301C07">
        <w:rPr>
          <w:noProof/>
        </w:rPr>
        <w:t xml:space="preserve"> It has a clear button and click it will clear the event log box.</w:t>
      </w:r>
    </w:p>
    <w:p w14:paraId="63B35694" w14:textId="79E4338F" w:rsidR="00301C07" w:rsidRDefault="00301C07" w:rsidP="00F63CA0">
      <w:pPr>
        <w:rPr>
          <w:noProof/>
        </w:rPr>
      </w:pPr>
    </w:p>
    <w:p w14:paraId="429AEAA9" w14:textId="4C293D05" w:rsidR="00301C07" w:rsidRDefault="00301C07" w:rsidP="00F63CA0">
      <w:pPr>
        <w:rPr>
          <w:noProof/>
        </w:rPr>
      </w:pPr>
    </w:p>
    <w:p w14:paraId="6516CAAC" w14:textId="366A0ADE" w:rsidR="00301C07" w:rsidRDefault="00301C07" w:rsidP="00F63CA0">
      <w:pPr>
        <w:rPr>
          <w:noProof/>
        </w:rPr>
      </w:pPr>
    </w:p>
    <w:p w14:paraId="1D2FAD15" w14:textId="490FCE94" w:rsidR="00301C07" w:rsidRDefault="00301C07" w:rsidP="00F63CA0">
      <w:pPr>
        <w:rPr>
          <w:noProof/>
        </w:rPr>
      </w:pPr>
    </w:p>
    <w:p w14:paraId="7E74D655" w14:textId="634F8186" w:rsidR="00301C07" w:rsidRDefault="00301C07" w:rsidP="00F63CA0">
      <w:pPr>
        <w:rPr>
          <w:noProof/>
        </w:rPr>
      </w:pPr>
    </w:p>
    <w:p w14:paraId="7C28DB40" w14:textId="467023D4" w:rsidR="00301C07" w:rsidRDefault="00301C07" w:rsidP="00F63CA0">
      <w:pPr>
        <w:rPr>
          <w:noProof/>
        </w:rPr>
      </w:pPr>
    </w:p>
    <w:p w14:paraId="571B6656" w14:textId="5131E7C7" w:rsidR="00301C07" w:rsidRDefault="00301C07" w:rsidP="00F63CA0">
      <w:pPr>
        <w:rPr>
          <w:noProof/>
        </w:rPr>
      </w:pPr>
    </w:p>
    <w:p w14:paraId="092934EE" w14:textId="0CE0477C" w:rsidR="00301C07" w:rsidRDefault="00301C07" w:rsidP="00F63CA0">
      <w:pPr>
        <w:rPr>
          <w:noProof/>
        </w:rPr>
      </w:pPr>
    </w:p>
    <w:p w14:paraId="45011E38" w14:textId="760BE454" w:rsidR="00301C07" w:rsidRDefault="00301C07" w:rsidP="002E4B8C">
      <w:pPr>
        <w:pStyle w:val="Heading1"/>
        <w:rPr>
          <w:noProof/>
        </w:rPr>
      </w:pPr>
      <w:bookmarkStart w:id="2" w:name="_Read_a_File"/>
      <w:bookmarkEnd w:id="2"/>
      <w:r>
        <w:rPr>
          <w:noProof/>
        </w:rPr>
        <w:lastRenderedPageBreak/>
        <w:t>Read a File</w:t>
      </w:r>
    </w:p>
    <w:p w14:paraId="00963339" w14:textId="2C5AD4DA" w:rsidR="00301C07" w:rsidRDefault="00301C07" w:rsidP="00301C07">
      <w:pPr>
        <w:rPr>
          <w:noProof/>
        </w:rPr>
      </w:pPr>
    </w:p>
    <w:p w14:paraId="45F4082A" w14:textId="354D4E21" w:rsidR="00301C07" w:rsidRDefault="00301C07" w:rsidP="00301C07">
      <w:pPr>
        <w:rPr>
          <w:noProof/>
        </w:rPr>
      </w:pPr>
      <w:r>
        <w:rPr>
          <w:noProof/>
        </w:rPr>
        <w:t>Directory: File -&gt; Open</w:t>
      </w:r>
    </w:p>
    <w:p w14:paraId="3CDFB48B" w14:textId="77777777" w:rsidR="00301C07" w:rsidRPr="0052037B" w:rsidRDefault="00301C07" w:rsidP="00301C07">
      <w:pPr>
        <w:rPr>
          <w:noProof/>
        </w:rPr>
      </w:pPr>
    </w:p>
    <w:p w14:paraId="02211E62" w14:textId="26D2DD00" w:rsidR="008318D1" w:rsidRDefault="00301C07" w:rsidP="008E489D">
      <w:pPr>
        <w:ind w:leftChars="50" w:left="14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fter click the “Open”, the user will see the open file </w:t>
      </w:r>
      <w:r w:rsidR="008318D1">
        <w:rPr>
          <w:noProof/>
        </w:rPr>
        <w:t>dialog, after</w:t>
      </w:r>
      <w:r w:rsidR="008E489D">
        <w:rPr>
          <w:noProof/>
        </w:rPr>
        <w:t xml:space="preserve"> </w:t>
      </w:r>
      <w:r w:rsidR="008318D1">
        <w:rPr>
          <w:noProof/>
        </w:rPr>
        <w:t>reading the file, the message “File was read at xxxx” would apear</w:t>
      </w:r>
      <w:r w:rsidR="008E489D">
        <w:rPr>
          <w:noProof/>
        </w:rPr>
        <w:t xml:space="preserve"> to tell the user that program finished to read the file. For reading the file, only txt file is allowed. </w:t>
      </w:r>
    </w:p>
    <w:p w14:paraId="6D99EA44" w14:textId="25D613A8" w:rsidR="008E489D" w:rsidRDefault="008E489D" w:rsidP="008318D1">
      <w:pPr>
        <w:ind w:left="140" w:hangingChars="50" w:hanging="140"/>
        <w:rPr>
          <w:noProof/>
        </w:rPr>
      </w:pPr>
    </w:p>
    <w:p w14:paraId="20BCD91E" w14:textId="6C8D7623" w:rsidR="008E489D" w:rsidRDefault="008E489D" w:rsidP="008318D1">
      <w:pPr>
        <w:ind w:left="140" w:hangingChars="50" w:hanging="14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If the file only contains players or only contains teams, user can easily find there were 0 teams or 0 players were added, same as if the file is empty, the </w:t>
      </w:r>
      <w:r w:rsidR="00D65950">
        <w:rPr>
          <w:noProof/>
        </w:rPr>
        <w:t>teams and players that added will both be 0, such as line two on the diagram below.</w:t>
      </w:r>
    </w:p>
    <w:p w14:paraId="04F5604A" w14:textId="005B57E0" w:rsidR="008318D1" w:rsidRDefault="008318D1" w:rsidP="008318D1">
      <w:pPr>
        <w:ind w:left="140" w:hangingChars="50" w:hanging="140"/>
        <w:rPr>
          <w:noProof/>
        </w:rPr>
      </w:pPr>
    </w:p>
    <w:p w14:paraId="13231C4B" w14:textId="0CC3B220" w:rsidR="00301C07" w:rsidRDefault="008318D1" w:rsidP="008318D1">
      <w:pPr>
        <w:ind w:left="140" w:hangingChars="50" w:hanging="14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07B2CEC" wp14:editId="4F07FA48">
            <wp:extent cx="5707875" cy="3741744"/>
            <wp:effectExtent l="0" t="0" r="7620" b="0"/>
            <wp:docPr id="11" name="图片 11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mp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2F3F" w14:textId="58425183" w:rsidR="004E335F" w:rsidRDefault="004E335F" w:rsidP="008318D1">
      <w:pPr>
        <w:ind w:left="140" w:hangingChars="50" w:hanging="140"/>
        <w:rPr>
          <w:noProof/>
        </w:rPr>
      </w:pPr>
    </w:p>
    <w:p w14:paraId="50DBD3C6" w14:textId="548669C3" w:rsidR="003B7E8F" w:rsidRDefault="004E335F" w:rsidP="00534A92">
      <w:pPr>
        <w:ind w:left="140" w:hangingChars="50" w:hanging="140"/>
        <w:rPr>
          <w:noProof/>
        </w:rPr>
      </w:pPr>
      <w:r>
        <w:rPr>
          <w:noProof/>
        </w:rPr>
        <w:t>This program has considered several situations</w:t>
      </w:r>
      <w:r w:rsidR="00773A6E">
        <w:rPr>
          <w:noProof/>
        </w:rPr>
        <w:t>.</w:t>
      </w:r>
    </w:p>
    <w:p w14:paraId="75D7AA91" w14:textId="4A5C6358" w:rsidR="00763FAF" w:rsidRDefault="00773A6E" w:rsidP="00534A92">
      <w:pPr>
        <w:ind w:left="140" w:hangingChars="50" w:hanging="14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here are </w:t>
      </w:r>
      <w:r w:rsidR="00763FAF">
        <w:rPr>
          <w:noProof/>
        </w:rPr>
        <w:t>3</w:t>
      </w:r>
      <w:r w:rsidR="00710665">
        <w:rPr>
          <w:noProof/>
        </w:rPr>
        <w:t xml:space="preserve"> situations </w:t>
      </w:r>
      <w:r w:rsidR="00B04874">
        <w:rPr>
          <w:noProof/>
        </w:rPr>
        <w:t>when adding the player by reading from the file</w:t>
      </w:r>
      <w:r w:rsidR="00767AED">
        <w:rPr>
          <w:noProof/>
        </w:rPr>
        <w:t xml:space="preserve"> </w:t>
      </w:r>
    </w:p>
    <w:p w14:paraId="3047B7A1" w14:textId="77777777" w:rsidR="00763FAF" w:rsidRDefault="00763FAF" w:rsidP="00534A92">
      <w:pPr>
        <w:ind w:left="140" w:hangingChars="50" w:hanging="140"/>
        <w:rPr>
          <w:noProof/>
        </w:rPr>
      </w:pPr>
    </w:p>
    <w:p w14:paraId="0F5E9862" w14:textId="41184EB8" w:rsidR="00763FAF" w:rsidRDefault="00763FAF" w:rsidP="00534A92">
      <w:pPr>
        <w:ind w:left="140" w:hangingChars="50" w:hanging="140"/>
        <w:rPr>
          <w:noProof/>
        </w:rPr>
      </w:pPr>
      <w:r>
        <w:rPr>
          <w:noProof/>
        </w:rPr>
        <w:t>F</w:t>
      </w:r>
      <w:r w:rsidR="00767AED">
        <w:rPr>
          <w:noProof/>
        </w:rPr>
        <w:t xml:space="preserve">irst one is </w:t>
      </w:r>
      <w:r w:rsidR="00F11458">
        <w:rPr>
          <w:noProof/>
        </w:rPr>
        <w:t xml:space="preserve">the ID is </w:t>
      </w:r>
      <w:r w:rsidR="00703297">
        <w:rPr>
          <w:noProof/>
        </w:rPr>
        <w:t>duplicated, in this case, the code will be devided to handled two sub</w:t>
      </w:r>
      <w:r>
        <w:rPr>
          <w:noProof/>
        </w:rPr>
        <w:t>-situation</w:t>
      </w:r>
      <w:r w:rsidR="00703297">
        <w:rPr>
          <w:noProof/>
        </w:rPr>
        <w:t>s</w:t>
      </w:r>
      <w:r w:rsidR="00EC435D">
        <w:rPr>
          <w:noProof/>
        </w:rPr>
        <w:t>.</w:t>
      </w:r>
      <w:r w:rsidR="00703297">
        <w:rPr>
          <w:noProof/>
        </w:rPr>
        <w:t xml:space="preserve"> </w:t>
      </w:r>
    </w:p>
    <w:p w14:paraId="38168A6B" w14:textId="77777777" w:rsidR="00EC435D" w:rsidRDefault="00763FAF" w:rsidP="00534A92">
      <w:pPr>
        <w:ind w:left="140" w:hangingChars="50" w:hanging="140"/>
        <w:rPr>
          <w:noProof/>
        </w:rPr>
      </w:pPr>
      <w:r>
        <w:rPr>
          <w:noProof/>
        </w:rPr>
        <w:t>O</w:t>
      </w:r>
      <w:r w:rsidR="00703297">
        <w:rPr>
          <w:noProof/>
        </w:rPr>
        <w:t xml:space="preserve">ne is this players has already have team, the other one is </w:t>
      </w:r>
      <w:r w:rsidR="00020CEE">
        <w:rPr>
          <w:noProof/>
        </w:rPr>
        <w:t xml:space="preserve">do </w:t>
      </w:r>
      <w:r w:rsidR="007D2971">
        <w:rPr>
          <w:noProof/>
        </w:rPr>
        <w:t>not have</w:t>
      </w:r>
      <w:r w:rsidR="00020CEE">
        <w:rPr>
          <w:noProof/>
        </w:rPr>
        <w:t xml:space="preserve"> team</w:t>
      </w:r>
      <w:r w:rsidR="007D2971">
        <w:rPr>
          <w:noProof/>
        </w:rPr>
        <w:t>.</w:t>
      </w:r>
      <w:r w:rsidR="00AB2881">
        <w:rPr>
          <w:noProof/>
        </w:rPr>
        <w:t xml:space="preserve"> </w:t>
      </w:r>
    </w:p>
    <w:p w14:paraId="01D08E28" w14:textId="77777777" w:rsidR="00EC435D" w:rsidRDefault="00AB2881" w:rsidP="00534A92">
      <w:pPr>
        <w:ind w:left="140" w:hangingChars="50" w:hanging="140"/>
        <w:rPr>
          <w:noProof/>
        </w:rPr>
      </w:pPr>
      <w:r>
        <w:rPr>
          <w:noProof/>
        </w:rPr>
        <w:t xml:space="preserve">The program will </w:t>
      </w:r>
      <w:r w:rsidR="00D632E7">
        <w:rPr>
          <w:noProof/>
        </w:rPr>
        <w:t>tell</w:t>
      </w:r>
      <w:r>
        <w:rPr>
          <w:noProof/>
        </w:rPr>
        <w:t xml:space="preserve"> the user to change the ID first</w:t>
      </w:r>
      <w:r w:rsidR="008737A4">
        <w:rPr>
          <w:noProof/>
        </w:rPr>
        <w:t xml:space="preserve">(A message box will appear), </w:t>
      </w:r>
      <w:r w:rsidR="00D632E7">
        <w:rPr>
          <w:noProof/>
        </w:rPr>
        <w:t>after the user</w:t>
      </w:r>
      <w:r w:rsidR="00312610">
        <w:rPr>
          <w:noProof/>
        </w:rPr>
        <w:t xml:space="preserve"> click “Yes”(</w:t>
      </w:r>
      <w:r w:rsidR="00AE47B4">
        <w:rPr>
          <w:noProof/>
        </w:rPr>
        <w:t>the only button of the message box, the text on it will depends on the users’s system language</w:t>
      </w:r>
      <w:r w:rsidR="00530E3F">
        <w:rPr>
          <w:noProof/>
        </w:rPr>
        <w:t>, but always means “yes”)</w:t>
      </w:r>
      <w:r w:rsidR="00AE47B4">
        <w:rPr>
          <w:noProof/>
        </w:rPr>
        <w:t>,</w:t>
      </w:r>
      <w:r w:rsidR="00D7321C">
        <w:rPr>
          <w:noProof/>
        </w:rPr>
        <w:t xml:space="preserve"> a new form called “AddPlayerFrom” will just appear, and a suggested </w:t>
      </w:r>
      <w:r w:rsidR="0002680D">
        <w:rPr>
          <w:noProof/>
        </w:rPr>
        <w:t xml:space="preserve">ID will also </w:t>
      </w:r>
      <w:r w:rsidR="00022D91">
        <w:rPr>
          <w:noProof/>
        </w:rPr>
        <w:t>be filled into ID NumericUpDown</w:t>
      </w:r>
      <w:r w:rsidR="00101810">
        <w:rPr>
          <w:noProof/>
        </w:rPr>
        <w:t xml:space="preserve"> initially</w:t>
      </w:r>
      <w:r w:rsidR="00670E96">
        <w:rPr>
          <w:noProof/>
        </w:rPr>
        <w:t>.</w:t>
      </w:r>
    </w:p>
    <w:p w14:paraId="5CBE7ABD" w14:textId="3B9943F3" w:rsidR="00AB2881" w:rsidRDefault="00707BBC" w:rsidP="00534A92">
      <w:pPr>
        <w:ind w:left="140" w:hangingChars="50" w:hanging="140"/>
        <w:rPr>
          <w:noProof/>
        </w:rPr>
      </w:pPr>
      <w:r>
        <w:rPr>
          <w:noProof/>
        </w:rPr>
        <w:t xml:space="preserve"> </w:t>
      </w:r>
      <w:r w:rsidR="00EC435D" w:rsidRPr="00FC4849">
        <w:rPr>
          <w:rFonts w:hint="eastAsia"/>
          <w:noProof/>
          <w:highlight w:val="yellow"/>
        </w:rPr>
        <w:drawing>
          <wp:inline distT="0" distB="0" distL="0" distR="0" wp14:anchorId="758428BB" wp14:editId="6A1B7D0D">
            <wp:extent cx="3895982" cy="1417320"/>
            <wp:effectExtent l="0" t="0" r="9525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37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84" cy="142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4A30" w14:textId="1992D8AE" w:rsidR="00773A6E" w:rsidRDefault="00AB2881" w:rsidP="00534A92">
      <w:pPr>
        <w:ind w:left="140" w:hangingChars="50" w:hanging="14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3B64B71" wp14:editId="479153A3">
            <wp:extent cx="4122420" cy="2528828"/>
            <wp:effectExtent l="0" t="0" r="0" b="5080"/>
            <wp:docPr id="7" name="图片 7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009" cy="253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8D4A" w14:textId="35699BF5" w:rsidR="00670E96" w:rsidRDefault="00670E96" w:rsidP="00670E96">
      <w:pPr>
        <w:ind w:left="140" w:hangingChars="50" w:hanging="140"/>
        <w:rPr>
          <w:noProof/>
        </w:rPr>
      </w:pPr>
      <w:r>
        <w:rPr>
          <w:noProof/>
        </w:rPr>
        <w:lastRenderedPageBreak/>
        <w:t xml:space="preserve">If the team is exist when you </w:t>
      </w:r>
      <w:r w:rsidR="00BC19B5">
        <w:rPr>
          <w:noProof/>
        </w:rPr>
        <w:t xml:space="preserve">are adding this player, this from will </w:t>
      </w:r>
      <w:r w:rsidR="00EA1AD3">
        <w:rPr>
          <w:noProof/>
        </w:rPr>
        <w:t xml:space="preserve">add this team and </w:t>
      </w:r>
      <w:r w:rsidR="00614C14">
        <w:rPr>
          <w:noProof/>
        </w:rPr>
        <w:t xml:space="preserve">close it self, </w:t>
      </w:r>
      <w:r w:rsidR="00144ECD">
        <w:rPr>
          <w:noProof/>
        </w:rPr>
        <w:t xml:space="preserve">if the </w:t>
      </w:r>
      <w:r w:rsidR="005E1F43">
        <w:rPr>
          <w:noProof/>
        </w:rPr>
        <w:t xml:space="preserve">team is not exits, </w:t>
      </w:r>
      <w:r w:rsidR="00C0620C">
        <w:rPr>
          <w:noProof/>
        </w:rPr>
        <w:t xml:space="preserve">a </w:t>
      </w:r>
      <w:r w:rsidR="004A3EF2">
        <w:rPr>
          <w:noProof/>
        </w:rPr>
        <w:t>tip form</w:t>
      </w:r>
      <w:r w:rsidR="00C0620C">
        <w:rPr>
          <w:noProof/>
        </w:rPr>
        <w:t xml:space="preserve"> will apper to ask if the user want to add this player, </w:t>
      </w:r>
      <w:r w:rsidR="00B60EDE">
        <w:rPr>
          <w:noProof/>
        </w:rPr>
        <w:t xml:space="preserve">if the user </w:t>
      </w:r>
      <w:r w:rsidR="00034B24">
        <w:rPr>
          <w:noProof/>
        </w:rPr>
        <w:t>click “yes”, then another new form called “Add</w:t>
      </w:r>
      <w:r w:rsidR="00C61B44">
        <w:rPr>
          <w:noProof/>
        </w:rPr>
        <w:t>TeamForm” will appear, in this case, the team name will not allowed to change</w:t>
      </w:r>
      <w:r w:rsidR="00DF77C0">
        <w:rPr>
          <w:noProof/>
        </w:rPr>
        <w:t xml:space="preserve"> and becom gray</w:t>
      </w:r>
      <w:r w:rsidR="00EF50CC">
        <w:rPr>
          <w:noProof/>
        </w:rPr>
        <w:t>.</w:t>
      </w:r>
    </w:p>
    <w:p w14:paraId="2F90E2EB" w14:textId="0745BAFD" w:rsidR="004A3EF2" w:rsidRDefault="004A3EF2" w:rsidP="00670E96">
      <w:pPr>
        <w:ind w:left="140" w:hangingChars="50" w:hanging="140"/>
        <w:rPr>
          <w:noProof/>
        </w:rPr>
      </w:pPr>
      <w:r>
        <w:rPr>
          <w:noProof/>
        </w:rPr>
        <w:drawing>
          <wp:inline distT="0" distB="0" distL="0" distR="0" wp14:anchorId="19233323" wp14:editId="7F6BC3D7">
            <wp:extent cx="3261643" cy="2141406"/>
            <wp:effectExtent l="0" t="0" r="0" b="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785" w14:textId="31901C49" w:rsidR="00DF77C0" w:rsidRDefault="00DF77C0" w:rsidP="00670E96">
      <w:pPr>
        <w:ind w:left="140" w:hangingChars="50" w:hanging="140"/>
        <w:rPr>
          <w:noProof/>
        </w:rPr>
      </w:pPr>
      <w:r>
        <w:rPr>
          <w:noProof/>
        </w:rPr>
        <w:drawing>
          <wp:inline distT="0" distB="0" distL="0" distR="0" wp14:anchorId="0099E31B" wp14:editId="2FDE72CA">
            <wp:extent cx="4503810" cy="3368332"/>
            <wp:effectExtent l="0" t="0" r="0" b="381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46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80D0" w14:textId="78E5E675" w:rsidR="003B7E8F" w:rsidRDefault="00EF50CC" w:rsidP="00534A92">
      <w:pPr>
        <w:ind w:left="140" w:hangingChars="50" w:hanging="140"/>
        <w:rPr>
          <w:noProof/>
        </w:rPr>
      </w:pPr>
      <w:r>
        <w:rPr>
          <w:noProof/>
        </w:rPr>
        <w:t xml:space="preserve">If the user </w:t>
      </w:r>
      <w:r w:rsidR="004A3EF2">
        <w:rPr>
          <w:noProof/>
        </w:rPr>
        <w:t xml:space="preserve">click “No” </w:t>
      </w:r>
      <w:r w:rsidR="00603345">
        <w:rPr>
          <w:noProof/>
        </w:rPr>
        <w:t>on</w:t>
      </w:r>
      <w:r w:rsidR="004A3EF2">
        <w:rPr>
          <w:noProof/>
        </w:rPr>
        <w:t xml:space="preserve"> the tip form, </w:t>
      </w:r>
      <w:r w:rsidR="00603345">
        <w:rPr>
          <w:noProof/>
        </w:rPr>
        <w:t>it will back to the AddPlayerFrom, and if the user click “canc</w:t>
      </w:r>
      <w:r w:rsidR="00E15BE3">
        <w:rPr>
          <w:noProof/>
        </w:rPr>
        <w:t>el</w:t>
      </w:r>
      <w:r w:rsidR="00603345">
        <w:rPr>
          <w:noProof/>
        </w:rPr>
        <w:t xml:space="preserve">” </w:t>
      </w:r>
      <w:r w:rsidR="00DE09D2">
        <w:rPr>
          <w:noProof/>
        </w:rPr>
        <w:t xml:space="preserve">on the AddTeamForm, the Tip form will appear again to ask if </w:t>
      </w:r>
      <w:r w:rsidR="00905407">
        <w:rPr>
          <w:noProof/>
        </w:rPr>
        <w:t xml:space="preserve">the user want to add the </w:t>
      </w:r>
      <w:r w:rsidR="00905407">
        <w:rPr>
          <w:noProof/>
        </w:rPr>
        <w:lastRenderedPageBreak/>
        <w:t>team, and if the user click “canc</w:t>
      </w:r>
      <w:r w:rsidR="00E15BE3">
        <w:rPr>
          <w:noProof/>
        </w:rPr>
        <w:t>el</w:t>
      </w:r>
      <w:r w:rsidR="00905407">
        <w:rPr>
          <w:noProof/>
        </w:rPr>
        <w:t>” on the</w:t>
      </w:r>
      <w:r w:rsidR="00E15BE3">
        <w:rPr>
          <w:noProof/>
        </w:rPr>
        <w:t xml:space="preserve"> AddPlayerFrom</w:t>
      </w:r>
      <w:r w:rsidR="00BA08D1">
        <w:rPr>
          <w:noProof/>
        </w:rPr>
        <w:t>, this player will not be added</w:t>
      </w:r>
      <w:r w:rsidR="00E63DBB">
        <w:rPr>
          <w:noProof/>
        </w:rPr>
        <w:t>.</w:t>
      </w:r>
      <w:r w:rsidR="00905407">
        <w:rPr>
          <w:noProof/>
        </w:rPr>
        <w:t xml:space="preserve"> </w:t>
      </w:r>
    </w:p>
    <w:p w14:paraId="26C7204D" w14:textId="77777777" w:rsidR="00E63DBB" w:rsidRDefault="00E63DBB" w:rsidP="00534A92">
      <w:pPr>
        <w:ind w:left="140" w:hangingChars="50" w:hanging="140"/>
        <w:rPr>
          <w:noProof/>
        </w:rPr>
      </w:pPr>
    </w:p>
    <w:p w14:paraId="08E859DE" w14:textId="5DEBBB92" w:rsidR="005F3F80" w:rsidRDefault="00E63DBB" w:rsidP="00F634EC">
      <w:pPr>
        <w:ind w:left="140" w:hangingChars="50" w:hanging="14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he other situation is if the </w:t>
      </w:r>
      <w:r w:rsidR="00E117AE">
        <w:rPr>
          <w:noProof/>
        </w:rPr>
        <w:t xml:space="preserve">player has a team already, </w:t>
      </w:r>
      <w:r w:rsidR="004C3E17">
        <w:rPr>
          <w:noProof/>
        </w:rPr>
        <w:t>and ID is not duplicated, this player will be added automatically</w:t>
      </w:r>
      <w:r w:rsidR="005F3F80">
        <w:rPr>
          <w:noProof/>
        </w:rPr>
        <w:t>.</w:t>
      </w:r>
    </w:p>
    <w:p w14:paraId="3EB665CF" w14:textId="77777777" w:rsidR="00F86300" w:rsidRDefault="00F86300" w:rsidP="00F634EC">
      <w:pPr>
        <w:ind w:left="140" w:hangingChars="50" w:hanging="140"/>
        <w:rPr>
          <w:noProof/>
        </w:rPr>
      </w:pPr>
    </w:p>
    <w:p w14:paraId="7409D7AE" w14:textId="0BF6E949" w:rsidR="001879A3" w:rsidRDefault="005F3F80" w:rsidP="003B5E2A">
      <w:pPr>
        <w:ind w:left="140" w:hangingChars="50" w:hanging="140"/>
        <w:rPr>
          <w:noProof/>
        </w:rPr>
      </w:pPr>
      <w:r>
        <w:rPr>
          <w:noProof/>
        </w:rPr>
        <w:t>The third situation is when player has no teams and ID is not duplicated,</w:t>
      </w:r>
      <w:r w:rsidR="009D3339">
        <w:rPr>
          <w:noProof/>
        </w:rPr>
        <w:t xml:space="preserve"> </w:t>
      </w:r>
      <w:r w:rsidR="004F78A4">
        <w:rPr>
          <w:noProof/>
        </w:rPr>
        <w:t xml:space="preserve">the program will save </w:t>
      </w:r>
      <w:r w:rsidR="00FD1D11">
        <w:rPr>
          <w:noProof/>
        </w:rPr>
        <w:t>all t</w:t>
      </w:r>
      <w:r w:rsidR="00E43E3F">
        <w:rPr>
          <w:noProof/>
        </w:rPr>
        <w:t xml:space="preserve">hose players into a </w:t>
      </w:r>
      <w:r w:rsidR="003B5E2A">
        <w:rPr>
          <w:noProof/>
        </w:rPr>
        <w:t xml:space="preserve">arrays, and </w:t>
      </w:r>
      <w:r w:rsidR="009273B4">
        <w:rPr>
          <w:noProof/>
        </w:rPr>
        <w:t xml:space="preserve">after </w:t>
      </w:r>
      <w:r w:rsidR="00F80145">
        <w:rPr>
          <w:noProof/>
        </w:rPr>
        <w:t>finishing read the file, the</w:t>
      </w:r>
      <w:r w:rsidR="00853648">
        <w:rPr>
          <w:noProof/>
        </w:rPr>
        <w:t xml:space="preserve"> Tip Form will appear and </w:t>
      </w:r>
      <w:r w:rsidR="003B5E2A">
        <w:rPr>
          <w:noProof/>
        </w:rPr>
        <w:t xml:space="preserve">ask user if the user want to add </w:t>
      </w:r>
      <w:r w:rsidR="00123DFE">
        <w:rPr>
          <w:noProof/>
        </w:rPr>
        <w:t xml:space="preserve">this player one by one, which means if there are 10 players who has no team, the program will ask </w:t>
      </w:r>
      <w:r w:rsidR="001879A3">
        <w:rPr>
          <w:noProof/>
        </w:rPr>
        <w:t xml:space="preserve">if want to add the user for 10 times. </w:t>
      </w:r>
      <w:r w:rsidR="00853648">
        <w:rPr>
          <w:noProof/>
        </w:rPr>
        <w:t>If the user click “ Cancle” this player will not be added.</w:t>
      </w:r>
    </w:p>
    <w:p w14:paraId="7DDE1FAC" w14:textId="2BCAAC99" w:rsidR="00853648" w:rsidRDefault="00853648" w:rsidP="003B5E2A">
      <w:pPr>
        <w:ind w:left="140" w:hangingChars="50" w:hanging="140"/>
        <w:rPr>
          <w:noProof/>
        </w:rPr>
      </w:pPr>
      <w:r>
        <w:rPr>
          <w:noProof/>
        </w:rPr>
        <w:drawing>
          <wp:inline distT="0" distB="0" distL="0" distR="0" wp14:anchorId="194C3B68" wp14:editId="2A756704">
            <wp:extent cx="3254022" cy="2133785"/>
            <wp:effectExtent l="0" t="0" r="3810" b="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1647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5FFF" w14:textId="1304DB0F" w:rsidR="009924C7" w:rsidRDefault="00763FAF" w:rsidP="009924C7">
      <w:pPr>
        <w:ind w:left="140" w:hangingChars="50" w:hanging="140"/>
        <w:rPr>
          <w:noProof/>
        </w:rPr>
      </w:pPr>
      <w:r>
        <w:rPr>
          <w:noProof/>
        </w:rPr>
        <w:t xml:space="preserve"> </w:t>
      </w:r>
      <w:r w:rsidR="00F80145">
        <w:rPr>
          <w:noProof/>
        </w:rPr>
        <w:t xml:space="preserve">When the user is adding the player who has no team but ID is not duplicated, </w:t>
      </w:r>
      <w:r w:rsidR="009924C7">
        <w:rPr>
          <w:noProof/>
        </w:rPr>
        <w:t xml:space="preserve">the </w:t>
      </w:r>
      <w:r w:rsidR="00F80145">
        <w:rPr>
          <w:noProof/>
        </w:rPr>
        <w:t xml:space="preserve">this </w:t>
      </w:r>
      <w:r>
        <w:rPr>
          <w:noProof/>
        </w:rPr>
        <w:t xml:space="preserve">will cause </w:t>
      </w:r>
      <w:r w:rsidR="003B5E2A">
        <w:rPr>
          <w:noProof/>
        </w:rPr>
        <w:t>2</w:t>
      </w:r>
      <w:r>
        <w:rPr>
          <w:noProof/>
        </w:rPr>
        <w:t xml:space="preserve"> sub-situations</w:t>
      </w:r>
      <w:r w:rsidR="00F86300">
        <w:rPr>
          <w:noProof/>
        </w:rPr>
        <w:t xml:space="preserve">. </w:t>
      </w:r>
    </w:p>
    <w:p w14:paraId="3C548107" w14:textId="54E0CE62" w:rsidR="002E22A0" w:rsidRDefault="002E22A0" w:rsidP="002E22A0">
      <w:pPr>
        <w:rPr>
          <w:noProof/>
        </w:rPr>
      </w:pPr>
      <w:r>
        <w:rPr>
          <w:noProof/>
        </w:rPr>
        <w:t xml:space="preserve">First situation will have same effect </w:t>
      </w:r>
      <w:r w:rsidR="00D533EF">
        <w:rPr>
          <w:noProof/>
        </w:rPr>
        <w:t>that is introduced before(The case that ID is duplicated and</w:t>
      </w:r>
      <w:r w:rsidR="00C622FE">
        <w:rPr>
          <w:noProof/>
        </w:rPr>
        <w:t xml:space="preserve"> has no team), the only different is there will </w:t>
      </w:r>
      <w:r w:rsidR="00B5656F">
        <w:rPr>
          <w:noProof/>
        </w:rPr>
        <w:t xml:space="preserve">only AddTeamFrom appear </w:t>
      </w:r>
      <w:r w:rsidR="00371EC7">
        <w:rPr>
          <w:noProof/>
        </w:rPr>
        <w:t xml:space="preserve">but will tell you which player the user is </w:t>
      </w:r>
      <w:r w:rsidR="00371EC7">
        <w:rPr>
          <w:noProof/>
        </w:rPr>
        <w:lastRenderedPageBreak/>
        <w:t xml:space="preserve">adding for, and the ID suggestion will not </w:t>
      </w:r>
      <w:r w:rsidR="00FE14E2">
        <w:rPr>
          <w:noProof/>
        </w:rPr>
        <w:t>appear</w:t>
      </w:r>
      <w:r w:rsidR="00F77998">
        <w:rPr>
          <w:noProof/>
        </w:rPr>
        <w:t>.</w:t>
      </w:r>
      <w:r w:rsidR="00BB0B70">
        <w:rPr>
          <w:noProof/>
        </w:rPr>
        <w:drawing>
          <wp:inline distT="0" distB="0" distL="0" distR="0" wp14:anchorId="79006BE6" wp14:editId="6B847DF3">
            <wp:extent cx="4480948" cy="3375953"/>
            <wp:effectExtent l="0" t="0" r="0" b="0"/>
            <wp:docPr id="15" name="图片 15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df6041653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7039" w14:textId="7A5F4352" w:rsidR="00BB0B70" w:rsidRDefault="00504305" w:rsidP="002E22A0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f the user “click” cancle, this player will not be added.</w:t>
      </w:r>
    </w:p>
    <w:p w14:paraId="3CFCCC35" w14:textId="154F13D7" w:rsidR="00B63AB9" w:rsidRDefault="00B63AB9" w:rsidP="002E22A0">
      <w:pPr>
        <w:rPr>
          <w:noProof/>
        </w:rPr>
      </w:pPr>
    </w:p>
    <w:p w14:paraId="15B8E6BD" w14:textId="40C5E0B4" w:rsidR="00B63AB9" w:rsidRDefault="00B63AB9" w:rsidP="002E22A0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he second </w:t>
      </w:r>
      <w:r w:rsidR="009A7CE7">
        <w:rPr>
          <w:noProof/>
        </w:rPr>
        <w:t>case is if there are two player</w:t>
      </w:r>
      <w:r w:rsidR="00096826">
        <w:rPr>
          <w:noProof/>
        </w:rPr>
        <w:t xml:space="preserve">s who have the same teams, after the user added the team for the first player, the </w:t>
      </w:r>
      <w:r w:rsidR="007D6E10">
        <w:rPr>
          <w:noProof/>
        </w:rPr>
        <w:t xml:space="preserve">second </w:t>
      </w:r>
      <w:r w:rsidR="00777620">
        <w:rPr>
          <w:noProof/>
        </w:rPr>
        <w:t xml:space="preserve">player will be added automatically, </w:t>
      </w:r>
      <w:r w:rsidR="0029206F">
        <w:rPr>
          <w:noProof/>
        </w:rPr>
        <w:t xml:space="preserve">this is checked by those code, every time when the user </w:t>
      </w:r>
      <w:r w:rsidR="00AB355C">
        <w:rPr>
          <w:noProof/>
        </w:rPr>
        <w:t xml:space="preserve">added one team for a </w:t>
      </w:r>
      <w:r w:rsidR="00B878D1">
        <w:rPr>
          <w:noProof/>
        </w:rPr>
        <w:t>player who has no team,</w:t>
      </w:r>
      <w:r w:rsidR="00AD5607">
        <w:rPr>
          <w:noProof/>
        </w:rPr>
        <w:t xml:space="preserve"> this code will check if there is any player who has no team </w:t>
      </w:r>
      <w:r w:rsidR="008000D6">
        <w:rPr>
          <w:noProof/>
        </w:rPr>
        <w:t>can be added to the new team that user just added.</w:t>
      </w:r>
    </w:p>
    <w:p w14:paraId="16D08BC5" w14:textId="54766150" w:rsidR="0029206F" w:rsidRDefault="0029206F" w:rsidP="002E22A0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5C80165F" wp14:editId="20024277">
            <wp:extent cx="6371590" cy="1442085"/>
            <wp:effectExtent l="0" t="0" r="0" b="5715"/>
            <wp:docPr id="16" name="图片 16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f06041659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911B" w14:textId="56AE9F20" w:rsidR="00BB0B70" w:rsidRDefault="00BB0B70" w:rsidP="002E22A0">
      <w:pPr>
        <w:rPr>
          <w:noProof/>
        </w:rPr>
      </w:pPr>
    </w:p>
    <w:p w14:paraId="041B83BE" w14:textId="1A29C317" w:rsidR="008000D6" w:rsidRDefault="008000D6" w:rsidP="002E22A0">
      <w:pPr>
        <w:rPr>
          <w:noProof/>
        </w:rPr>
      </w:pPr>
      <w:r>
        <w:rPr>
          <w:rFonts w:hint="eastAsia"/>
          <w:noProof/>
        </w:rPr>
        <w:lastRenderedPageBreak/>
        <w:t>A</w:t>
      </w:r>
      <w:r>
        <w:rPr>
          <w:noProof/>
        </w:rPr>
        <w:t xml:space="preserve">fter </w:t>
      </w:r>
      <w:r w:rsidR="00D6197A">
        <w:rPr>
          <w:noProof/>
        </w:rPr>
        <w:t xml:space="preserve">finishing adding the players who has no team, </w:t>
      </w:r>
      <w:r w:rsidR="00F52636">
        <w:rPr>
          <w:noProof/>
        </w:rPr>
        <w:t>a line on the event log will appear to tell user how many players who has no team are added(</w:t>
      </w:r>
      <w:r w:rsidR="00775E33">
        <w:rPr>
          <w:noProof/>
        </w:rPr>
        <w:t xml:space="preserve">e.g: </w:t>
      </w:r>
      <w:r w:rsidR="00F52636">
        <w:rPr>
          <w:noProof/>
        </w:rPr>
        <w:t xml:space="preserve">Second line of </w:t>
      </w:r>
      <w:r w:rsidR="00775E33">
        <w:rPr>
          <w:noProof/>
        </w:rPr>
        <w:t>event log on the first picture).</w:t>
      </w:r>
    </w:p>
    <w:p w14:paraId="786B92ED" w14:textId="77777777" w:rsidR="00F52636" w:rsidRDefault="00F52636" w:rsidP="002E22A0">
      <w:pPr>
        <w:rPr>
          <w:noProof/>
        </w:rPr>
      </w:pPr>
    </w:p>
    <w:p w14:paraId="47694F2F" w14:textId="5E3BF7C8" w:rsidR="004E335F" w:rsidRDefault="008C0993" w:rsidP="008000D6">
      <w:pPr>
        <w:rPr>
          <w:noProof/>
        </w:rPr>
      </w:pPr>
      <w:r>
        <w:rPr>
          <w:noProof/>
        </w:rPr>
        <w:t>T</w:t>
      </w:r>
      <w:r w:rsidR="00534A92">
        <w:rPr>
          <w:noProof/>
        </w:rPr>
        <w:t>here are two situations when</w:t>
      </w:r>
      <w:r w:rsidR="00A7402D">
        <w:rPr>
          <w:noProof/>
        </w:rPr>
        <w:t xml:space="preserve"> adding the team by reading from the file</w:t>
      </w:r>
      <w:r w:rsidR="0050328B">
        <w:rPr>
          <w:noProof/>
        </w:rPr>
        <w:t xml:space="preserve">, </w:t>
      </w:r>
      <w:r w:rsidR="00C31B87">
        <w:rPr>
          <w:noProof/>
        </w:rPr>
        <w:t xml:space="preserve">one is the team </w:t>
      </w:r>
      <w:r w:rsidR="004A30E7">
        <w:rPr>
          <w:noProof/>
        </w:rPr>
        <w:t xml:space="preserve">has already exist, </w:t>
      </w:r>
      <w:r w:rsidR="00B1508C">
        <w:rPr>
          <w:noProof/>
        </w:rPr>
        <w:t xml:space="preserve">in this case, </w:t>
      </w:r>
      <w:r w:rsidR="00060FE9">
        <w:rPr>
          <w:noProof/>
        </w:rPr>
        <w:t>this duplicated</w:t>
      </w:r>
      <w:r w:rsidR="00C64F5B">
        <w:rPr>
          <w:noProof/>
        </w:rPr>
        <w:t xml:space="preserve"> </w:t>
      </w:r>
      <w:r w:rsidR="00B751FE">
        <w:rPr>
          <w:noProof/>
        </w:rPr>
        <w:t xml:space="preserve">team will </w:t>
      </w:r>
      <w:r w:rsidR="0024443D">
        <w:rPr>
          <w:noProof/>
        </w:rPr>
        <w:t xml:space="preserve">be </w:t>
      </w:r>
      <w:r w:rsidR="001D39DD">
        <w:rPr>
          <w:noProof/>
        </w:rPr>
        <w:t xml:space="preserve">ignored </w:t>
      </w:r>
      <w:r w:rsidR="003B7E8F">
        <w:rPr>
          <w:noProof/>
        </w:rPr>
        <w:t>automatically</w:t>
      </w:r>
      <w:r w:rsidR="005B63E6">
        <w:rPr>
          <w:noProof/>
        </w:rPr>
        <w:t xml:space="preserve">,This program will not ask user to change team, </w:t>
      </w:r>
      <w:r w:rsidR="00FC75BF">
        <w:rPr>
          <w:noProof/>
        </w:rPr>
        <w:t xml:space="preserve">change the name </w:t>
      </w:r>
      <w:r w:rsidR="00810CCA">
        <w:rPr>
          <w:noProof/>
        </w:rPr>
        <w:t xml:space="preserve">dose not make </w:t>
      </w:r>
      <w:r w:rsidR="00B1291F">
        <w:rPr>
          <w:noProof/>
        </w:rPr>
        <w:t xml:space="preserve">sense, because </w:t>
      </w:r>
      <w:r w:rsidR="00A55F2A">
        <w:rPr>
          <w:noProof/>
        </w:rPr>
        <w:t xml:space="preserve">the real team’s name is not going to </w:t>
      </w:r>
      <w:r w:rsidR="00A52062">
        <w:rPr>
          <w:noProof/>
        </w:rPr>
        <w:t>change even the user change the name</w:t>
      </w:r>
      <w:r w:rsidR="00F9299F">
        <w:rPr>
          <w:noProof/>
        </w:rPr>
        <w:t xml:space="preserve"> in the program</w:t>
      </w:r>
      <w:r w:rsidR="0008601F">
        <w:rPr>
          <w:noProof/>
        </w:rPr>
        <w:t xml:space="preserve">. The other case is </w:t>
      </w:r>
      <w:r w:rsidR="00235F77">
        <w:rPr>
          <w:noProof/>
        </w:rPr>
        <w:t xml:space="preserve">not exist, it will directly read this </w:t>
      </w:r>
      <w:r w:rsidR="008A073C">
        <w:rPr>
          <w:noProof/>
        </w:rPr>
        <w:t xml:space="preserve">team into the </w:t>
      </w:r>
      <w:r w:rsidR="00F9299F">
        <w:rPr>
          <w:noProof/>
        </w:rPr>
        <w:t>program.</w:t>
      </w:r>
    </w:p>
    <w:p w14:paraId="3D9D9AAF" w14:textId="6243FC0C" w:rsidR="00F9299F" w:rsidRDefault="00F9299F" w:rsidP="008000D6">
      <w:pPr>
        <w:rPr>
          <w:noProof/>
        </w:rPr>
      </w:pPr>
    </w:p>
    <w:p w14:paraId="65293558" w14:textId="78F05AC4" w:rsidR="00F9299F" w:rsidRDefault="00F9299F" w:rsidP="008000D6">
      <w:pPr>
        <w:rPr>
          <w:noProof/>
        </w:rPr>
      </w:pPr>
    </w:p>
    <w:p w14:paraId="37D6FD53" w14:textId="4DC13730" w:rsidR="00F9299F" w:rsidRDefault="00F9299F" w:rsidP="008000D6">
      <w:pPr>
        <w:rPr>
          <w:noProof/>
        </w:rPr>
      </w:pPr>
    </w:p>
    <w:p w14:paraId="086F04B5" w14:textId="2614462F" w:rsidR="00F9299F" w:rsidRDefault="00F9299F" w:rsidP="008000D6">
      <w:pPr>
        <w:rPr>
          <w:noProof/>
        </w:rPr>
      </w:pPr>
    </w:p>
    <w:p w14:paraId="72D535EA" w14:textId="78823EBA" w:rsidR="00F9299F" w:rsidRDefault="00F9299F" w:rsidP="008000D6">
      <w:pPr>
        <w:rPr>
          <w:noProof/>
        </w:rPr>
      </w:pPr>
    </w:p>
    <w:p w14:paraId="37AD54FD" w14:textId="0FA24BA6" w:rsidR="00F9299F" w:rsidRDefault="00F9299F" w:rsidP="008000D6">
      <w:pPr>
        <w:rPr>
          <w:noProof/>
        </w:rPr>
      </w:pPr>
    </w:p>
    <w:p w14:paraId="603CDBB2" w14:textId="19C524F1" w:rsidR="00F9299F" w:rsidRDefault="00F9299F" w:rsidP="008000D6">
      <w:pPr>
        <w:rPr>
          <w:noProof/>
        </w:rPr>
      </w:pPr>
    </w:p>
    <w:p w14:paraId="3B26ECE5" w14:textId="5F5AE1A2" w:rsidR="00F9299F" w:rsidRDefault="00F9299F" w:rsidP="008000D6">
      <w:pPr>
        <w:rPr>
          <w:noProof/>
        </w:rPr>
      </w:pPr>
    </w:p>
    <w:p w14:paraId="3C8EF8E4" w14:textId="53EF1207" w:rsidR="00F9299F" w:rsidRDefault="00F9299F" w:rsidP="008000D6">
      <w:pPr>
        <w:rPr>
          <w:noProof/>
        </w:rPr>
      </w:pPr>
    </w:p>
    <w:p w14:paraId="15937029" w14:textId="544291A9" w:rsidR="00F9299F" w:rsidRDefault="00F9299F" w:rsidP="008000D6">
      <w:pPr>
        <w:rPr>
          <w:noProof/>
        </w:rPr>
      </w:pPr>
    </w:p>
    <w:p w14:paraId="18DAE626" w14:textId="20BC0CE8" w:rsidR="00F9299F" w:rsidRDefault="00F9299F" w:rsidP="008000D6">
      <w:pPr>
        <w:rPr>
          <w:noProof/>
        </w:rPr>
      </w:pPr>
    </w:p>
    <w:p w14:paraId="6947F699" w14:textId="08CC2F04" w:rsidR="00F9299F" w:rsidRDefault="00F9299F" w:rsidP="008000D6">
      <w:pPr>
        <w:rPr>
          <w:noProof/>
        </w:rPr>
      </w:pPr>
    </w:p>
    <w:p w14:paraId="1C34615B" w14:textId="20879CAE" w:rsidR="00F9299F" w:rsidRDefault="00F9299F" w:rsidP="008000D6">
      <w:pPr>
        <w:rPr>
          <w:noProof/>
        </w:rPr>
      </w:pPr>
    </w:p>
    <w:p w14:paraId="0D9270AB" w14:textId="45F8FF1A" w:rsidR="00F9299F" w:rsidRDefault="00F9299F" w:rsidP="008000D6">
      <w:pPr>
        <w:rPr>
          <w:noProof/>
        </w:rPr>
      </w:pPr>
    </w:p>
    <w:p w14:paraId="44D84106" w14:textId="0623904E" w:rsidR="00F9299F" w:rsidRDefault="00F9299F" w:rsidP="008000D6">
      <w:pPr>
        <w:rPr>
          <w:noProof/>
        </w:rPr>
      </w:pPr>
    </w:p>
    <w:p w14:paraId="1D63A73A" w14:textId="72132536" w:rsidR="00F9299F" w:rsidRDefault="00F9299F" w:rsidP="002E4B8C">
      <w:pPr>
        <w:pStyle w:val="Heading1"/>
        <w:rPr>
          <w:noProof/>
        </w:rPr>
      </w:pPr>
      <w:bookmarkStart w:id="3" w:name="_Save_the_file"/>
      <w:bookmarkEnd w:id="3"/>
      <w:r>
        <w:rPr>
          <w:rFonts w:hint="eastAsia"/>
          <w:noProof/>
        </w:rPr>
        <w:lastRenderedPageBreak/>
        <w:t>S</w:t>
      </w:r>
      <w:r>
        <w:rPr>
          <w:noProof/>
        </w:rPr>
        <w:t>ave the file</w:t>
      </w:r>
    </w:p>
    <w:p w14:paraId="63877676" w14:textId="5ED871CB" w:rsidR="00F9299F" w:rsidRDefault="00F9299F" w:rsidP="008000D6">
      <w:pPr>
        <w:rPr>
          <w:noProof/>
        </w:rPr>
      </w:pPr>
    </w:p>
    <w:p w14:paraId="30926C49" w14:textId="181F3B97" w:rsidR="00F9299F" w:rsidRDefault="00F9299F" w:rsidP="008000D6">
      <w:pPr>
        <w:rPr>
          <w:noProof/>
        </w:rPr>
      </w:pPr>
      <w:r>
        <w:rPr>
          <w:noProof/>
        </w:rPr>
        <w:t xml:space="preserve">Directory: </w:t>
      </w:r>
      <w:r w:rsidR="0069168B">
        <w:rPr>
          <w:noProof/>
        </w:rPr>
        <w:t>File -&gt; Save</w:t>
      </w:r>
    </w:p>
    <w:p w14:paraId="013DCC54" w14:textId="32DD00BF" w:rsidR="0069168B" w:rsidRDefault="002C4389" w:rsidP="008000D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3378BC47" wp14:editId="5E8F19C8">
            <wp:extent cx="6165114" cy="3741744"/>
            <wp:effectExtent l="0" t="0" r="7620" b="0"/>
            <wp:docPr id="17" name="图片 17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06041956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7939" w14:textId="2C8C55B5" w:rsidR="002C4389" w:rsidRDefault="002C4389" w:rsidP="008000D6">
      <w:pPr>
        <w:rPr>
          <w:noProof/>
        </w:rPr>
      </w:pPr>
      <w:r>
        <w:rPr>
          <w:noProof/>
        </w:rPr>
        <w:t xml:space="preserve">This functionality can save the </w:t>
      </w:r>
      <w:r w:rsidR="001B4334">
        <w:rPr>
          <w:noProof/>
        </w:rPr>
        <w:t xml:space="preserve">teams and players </w:t>
      </w:r>
      <w:r w:rsidR="00B64480">
        <w:rPr>
          <w:noProof/>
        </w:rPr>
        <w:t>into one file</w:t>
      </w:r>
      <w:r w:rsidR="00CC342F">
        <w:rPr>
          <w:noProof/>
        </w:rPr>
        <w:t>, depends on which button you clicked</w:t>
      </w:r>
      <w:r w:rsidR="00C52B84">
        <w:rPr>
          <w:noProof/>
        </w:rPr>
        <w:t xml:space="preserve">, there are three buttons, it allows user save all teams and players into one file or just save </w:t>
      </w:r>
      <w:r w:rsidR="00E9051B">
        <w:rPr>
          <w:noProof/>
        </w:rPr>
        <w:t xml:space="preserve">all </w:t>
      </w:r>
      <w:r w:rsidR="00C52B84">
        <w:rPr>
          <w:noProof/>
        </w:rPr>
        <w:t>the teams in</w:t>
      </w:r>
      <w:r w:rsidR="00E9051B">
        <w:rPr>
          <w:noProof/>
        </w:rPr>
        <w:t>to</w:t>
      </w:r>
      <w:r w:rsidR="00C52B84">
        <w:rPr>
          <w:noProof/>
        </w:rPr>
        <w:t xml:space="preserve"> </w:t>
      </w:r>
      <w:r w:rsidR="00E9051B">
        <w:rPr>
          <w:noProof/>
        </w:rPr>
        <w:t>a file</w:t>
      </w:r>
      <w:r w:rsidR="00C52B84">
        <w:rPr>
          <w:noProof/>
        </w:rPr>
        <w:t xml:space="preserve"> or j</w:t>
      </w:r>
      <w:r w:rsidR="00BF0F59">
        <w:rPr>
          <w:noProof/>
        </w:rPr>
        <w:t xml:space="preserve">ust save </w:t>
      </w:r>
      <w:r w:rsidR="00E9051B">
        <w:rPr>
          <w:noProof/>
        </w:rPr>
        <w:t>all the players into a file.</w:t>
      </w:r>
    </w:p>
    <w:p w14:paraId="1EC0C504" w14:textId="2DAEF2D0" w:rsidR="00E9051B" w:rsidRDefault="00E9051B" w:rsidP="008000D6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f there is </w:t>
      </w:r>
      <w:r w:rsidR="00991A03">
        <w:rPr>
          <w:noProof/>
        </w:rPr>
        <w:t xml:space="preserve">no teams or players on record but the user </w:t>
      </w:r>
      <w:r w:rsidR="006E7469">
        <w:rPr>
          <w:noProof/>
        </w:rPr>
        <w:t>still click save file button, a empty</w:t>
      </w:r>
      <w:r w:rsidR="00901A04">
        <w:rPr>
          <w:noProof/>
        </w:rPr>
        <w:t xml:space="preserve"> txt file will be generated</w:t>
      </w:r>
      <w:r w:rsidR="00550EBF">
        <w:rPr>
          <w:noProof/>
        </w:rPr>
        <w:t>.</w:t>
      </w:r>
    </w:p>
    <w:p w14:paraId="2BA5EECE" w14:textId="17C71521" w:rsidR="00BD5215" w:rsidRDefault="00BD5215" w:rsidP="008000D6">
      <w:pPr>
        <w:rPr>
          <w:noProof/>
        </w:rPr>
      </w:pPr>
    </w:p>
    <w:p w14:paraId="4B82409F" w14:textId="5EF5DEFD" w:rsidR="00BD5215" w:rsidRDefault="00BD5215" w:rsidP="008000D6">
      <w:pPr>
        <w:rPr>
          <w:noProof/>
        </w:rPr>
      </w:pPr>
    </w:p>
    <w:p w14:paraId="197877D7" w14:textId="3D9A241C" w:rsidR="00BD5215" w:rsidRDefault="00BD5215" w:rsidP="008000D6">
      <w:pPr>
        <w:rPr>
          <w:noProof/>
        </w:rPr>
      </w:pPr>
    </w:p>
    <w:p w14:paraId="5D681811" w14:textId="7D703278" w:rsidR="00BD5215" w:rsidRDefault="00BD5215" w:rsidP="008000D6">
      <w:pPr>
        <w:rPr>
          <w:noProof/>
        </w:rPr>
      </w:pPr>
    </w:p>
    <w:p w14:paraId="528158E7" w14:textId="473C8197" w:rsidR="00BD5215" w:rsidRDefault="00BD5215" w:rsidP="008000D6">
      <w:pPr>
        <w:rPr>
          <w:noProof/>
        </w:rPr>
      </w:pPr>
    </w:p>
    <w:p w14:paraId="37838AB9" w14:textId="6FC44B3C" w:rsidR="00BD5215" w:rsidRDefault="00BD5215" w:rsidP="002E4B8C">
      <w:pPr>
        <w:pStyle w:val="Heading1"/>
        <w:rPr>
          <w:noProof/>
        </w:rPr>
      </w:pPr>
      <w:bookmarkStart w:id="4" w:name="_Chart"/>
      <w:bookmarkEnd w:id="4"/>
      <w:r>
        <w:rPr>
          <w:rFonts w:hint="eastAsia"/>
          <w:noProof/>
        </w:rPr>
        <w:lastRenderedPageBreak/>
        <w:t>C</w:t>
      </w:r>
      <w:r>
        <w:rPr>
          <w:noProof/>
        </w:rPr>
        <w:t>hart</w:t>
      </w:r>
    </w:p>
    <w:p w14:paraId="58872A7E" w14:textId="5475FA9D" w:rsidR="00BD5215" w:rsidRDefault="00BD5215" w:rsidP="008000D6">
      <w:pPr>
        <w:rPr>
          <w:noProof/>
        </w:rPr>
      </w:pPr>
    </w:p>
    <w:p w14:paraId="4EDECC1A" w14:textId="2A07FF11" w:rsidR="00ED13D9" w:rsidRDefault="00BD5215" w:rsidP="00ED13D9">
      <w:pPr>
        <w:ind w:left="420" w:hangingChars="150" w:hanging="42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irectory</w:t>
      </w:r>
      <w:r w:rsidR="00ED13D9">
        <w:rPr>
          <w:noProof/>
        </w:rPr>
        <w:t>: Chart</w:t>
      </w:r>
    </w:p>
    <w:p w14:paraId="4D1C46E1" w14:textId="60EBE495" w:rsidR="00BD5215" w:rsidRDefault="00ED13D9" w:rsidP="00ED13D9">
      <w:pPr>
        <w:ind w:left="420" w:hangingChars="150" w:hanging="42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D8C5D3E" wp14:editId="0B93D85F">
            <wp:extent cx="3619500" cy="2201047"/>
            <wp:effectExtent l="0" t="0" r="0" b="8890"/>
            <wp:docPr id="18" name="图片 18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2007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237" cy="22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1825" w14:textId="5D91A03A" w:rsidR="00D4278C" w:rsidRDefault="00D4278C" w:rsidP="00ED13D9">
      <w:pPr>
        <w:ind w:left="420" w:hangingChars="150" w:hanging="42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6BCC177" wp14:editId="221D3296">
            <wp:extent cx="3641519" cy="2377440"/>
            <wp:effectExtent l="0" t="0" r="0" b="3810"/>
            <wp:docPr id="19" name="图片 1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42011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059" cy="239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8BDB" w14:textId="552A7ACF" w:rsidR="00ED13D9" w:rsidRDefault="001123FD" w:rsidP="00ED13D9">
      <w:pPr>
        <w:ind w:left="420" w:hangingChars="150" w:hanging="420"/>
        <w:rPr>
          <w:noProof/>
        </w:rPr>
      </w:pPr>
      <w:r>
        <w:rPr>
          <w:noProof/>
        </w:rPr>
        <w:t>This program can</w:t>
      </w:r>
      <w:r w:rsidR="00475D75" w:rsidRPr="00475D75">
        <w:rPr>
          <w:noProof/>
        </w:rPr>
        <w:t xml:space="preserve"> plots all the players' height and weight</w:t>
      </w:r>
      <w:r>
        <w:rPr>
          <w:noProof/>
        </w:rPr>
        <w:t xml:space="preserve">, also the age group, </w:t>
      </w:r>
      <w:r w:rsidR="00D4278C">
        <w:rPr>
          <w:noProof/>
        </w:rPr>
        <w:t xml:space="preserve">for the age group, it </w:t>
      </w:r>
      <w:r w:rsidR="00731E0E">
        <w:rPr>
          <w:noProof/>
        </w:rPr>
        <w:t>can devide all players into 7 diffenent groups</w:t>
      </w:r>
      <w:r w:rsidR="004147A0">
        <w:rPr>
          <w:noProof/>
        </w:rPr>
        <w:t xml:space="preserve">, </w:t>
      </w:r>
      <w:r w:rsidR="00213172">
        <w:rPr>
          <w:noProof/>
        </w:rPr>
        <w:t>as the above digram shows. If there is no player</w:t>
      </w:r>
      <w:r w:rsidR="00AB79BD">
        <w:rPr>
          <w:noProof/>
        </w:rPr>
        <w:t xml:space="preserve">s on record, the chart can not be open and a message will tell the user by </w:t>
      </w:r>
      <w:r w:rsidR="007D16B9">
        <w:rPr>
          <w:noProof/>
        </w:rPr>
        <w:t>showing on the even log.</w:t>
      </w:r>
    </w:p>
    <w:p w14:paraId="59B63AA1" w14:textId="3EF40DC0" w:rsidR="00B916F4" w:rsidRDefault="00B916F4" w:rsidP="00ED13D9">
      <w:pPr>
        <w:ind w:left="420" w:hangingChars="150" w:hanging="420"/>
        <w:rPr>
          <w:noProof/>
        </w:rPr>
      </w:pPr>
    </w:p>
    <w:p w14:paraId="33C061BB" w14:textId="76721ABF" w:rsidR="00B916F4" w:rsidRDefault="00B916F4" w:rsidP="00ED13D9">
      <w:pPr>
        <w:ind w:left="420" w:hangingChars="150" w:hanging="420"/>
        <w:rPr>
          <w:noProof/>
        </w:rPr>
      </w:pPr>
    </w:p>
    <w:p w14:paraId="2D331386" w14:textId="29821A12" w:rsidR="00B916F4" w:rsidRDefault="00B916F4" w:rsidP="002E4B8C">
      <w:pPr>
        <w:rPr>
          <w:noProof/>
        </w:rPr>
      </w:pPr>
    </w:p>
    <w:p w14:paraId="7F2EE80C" w14:textId="0F6F0121" w:rsidR="00B916F4" w:rsidRDefault="00661767" w:rsidP="002E4B8C">
      <w:pPr>
        <w:pStyle w:val="Heading1"/>
        <w:rPr>
          <w:noProof/>
        </w:rPr>
      </w:pPr>
      <w:bookmarkStart w:id="5" w:name="_Search"/>
      <w:bookmarkEnd w:id="5"/>
      <w:r>
        <w:rPr>
          <w:rFonts w:hint="eastAsia"/>
          <w:noProof/>
        </w:rPr>
        <w:lastRenderedPageBreak/>
        <w:t>S</w:t>
      </w:r>
      <w:r>
        <w:rPr>
          <w:noProof/>
        </w:rPr>
        <w:t>earch</w:t>
      </w:r>
    </w:p>
    <w:p w14:paraId="308B0F34" w14:textId="61D30AEA" w:rsidR="00661767" w:rsidRDefault="00661767" w:rsidP="00ED13D9">
      <w:pPr>
        <w:ind w:left="420" w:hangingChars="150" w:hanging="420"/>
        <w:rPr>
          <w:noProof/>
        </w:rPr>
      </w:pPr>
    </w:p>
    <w:p w14:paraId="7856A8B8" w14:textId="510C4253" w:rsidR="00661767" w:rsidRDefault="00661767" w:rsidP="00ED13D9">
      <w:pPr>
        <w:ind w:left="420" w:hangingChars="150" w:hanging="42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irectory: Search</w:t>
      </w:r>
      <w:r w:rsidR="00E2187A">
        <w:rPr>
          <w:noProof/>
        </w:rPr>
        <w:t>-&gt;Player</w:t>
      </w:r>
    </w:p>
    <w:p w14:paraId="5E59384D" w14:textId="1FD1CD1F" w:rsidR="00E2187A" w:rsidRDefault="00E2187A" w:rsidP="00ED13D9">
      <w:pPr>
        <w:ind w:left="420" w:hangingChars="150" w:hanging="420"/>
        <w:rPr>
          <w:noProof/>
        </w:rPr>
      </w:pPr>
    </w:p>
    <w:p w14:paraId="4EB6EE5C" w14:textId="6D87F019" w:rsidR="00E2187A" w:rsidRDefault="00E2187A" w:rsidP="00ED13D9">
      <w:pPr>
        <w:ind w:left="420" w:hangingChars="150" w:hanging="42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40C3777" wp14:editId="2E100297">
            <wp:extent cx="3429000" cy="2217420"/>
            <wp:effectExtent l="0" t="0" r="0" b="0"/>
            <wp:docPr id="2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24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71" cy="22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41A9BF" wp14:editId="71857130">
            <wp:extent cx="3406140" cy="1472000"/>
            <wp:effectExtent l="0" t="0" r="3810" b="0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4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31" cy="147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E17A" w14:textId="63282B9A" w:rsidR="000751D8" w:rsidRDefault="005D5B35" w:rsidP="000751D8">
      <w:pPr>
        <w:ind w:left="420" w:hangingChars="150" w:hanging="420"/>
        <w:rPr>
          <w:noProof/>
        </w:rPr>
      </w:pPr>
      <w:r w:rsidRPr="005D5B35">
        <w:rPr>
          <w:noProof/>
        </w:rPr>
        <w:t xml:space="preserve">The </w:t>
      </w:r>
      <w:r w:rsidR="00B1585A">
        <w:rPr>
          <w:noProof/>
        </w:rPr>
        <w:t>program can</w:t>
      </w:r>
      <w:r w:rsidRPr="005D5B35">
        <w:rPr>
          <w:noProof/>
        </w:rPr>
        <w:t xml:space="preserve"> search for players by age and place of born. If the user searches for a specific age or place of born, the list of players </w:t>
      </w:r>
      <w:r w:rsidR="000751D8">
        <w:rPr>
          <w:noProof/>
        </w:rPr>
        <w:t>will</w:t>
      </w:r>
      <w:r w:rsidRPr="005D5B35">
        <w:rPr>
          <w:noProof/>
        </w:rPr>
        <w:t xml:space="preserve"> be displayed.</w:t>
      </w:r>
      <w:r w:rsidR="000751D8">
        <w:rPr>
          <w:noProof/>
        </w:rPr>
        <w:t xml:space="preserve"> If there is no players on record, the chart can not be open and a message will tell the user by showing on the even log. If no players are found or</w:t>
      </w:r>
      <w:r w:rsidR="00AF657F">
        <w:rPr>
          <w:noProof/>
        </w:rPr>
        <w:t xml:space="preserve"> the entering is empty, a messege box will just appear</w:t>
      </w:r>
      <w:r w:rsidR="001349A8">
        <w:rPr>
          <w:noProof/>
        </w:rPr>
        <w:t xml:space="preserve"> to tell user </w:t>
      </w:r>
      <w:r w:rsidR="000B5E8E">
        <w:rPr>
          <w:noProof/>
        </w:rPr>
        <w:t xml:space="preserve">what happened. The program can also </w:t>
      </w:r>
      <w:r w:rsidR="0044241D">
        <w:rPr>
          <w:noProof/>
        </w:rPr>
        <w:t>de</w:t>
      </w:r>
      <w:r w:rsidR="004E1D5A">
        <w:rPr>
          <w:noProof/>
        </w:rPr>
        <w:t>termin if the user’s input is an age or a bornplace.</w:t>
      </w:r>
      <w:r w:rsidR="00302A82">
        <w:rPr>
          <w:noProof/>
        </w:rPr>
        <w:t xml:space="preserve"> When searching </w:t>
      </w:r>
      <w:r w:rsidR="00F36926">
        <w:rPr>
          <w:noProof/>
        </w:rPr>
        <w:t>the born place, the program</w:t>
      </w:r>
      <w:r w:rsidR="00F36926" w:rsidRPr="00F36926">
        <w:rPr>
          <w:noProof/>
        </w:rPr>
        <w:t xml:space="preserve"> support fuzzy search and user does not have to worried about the upper case or lower case</w:t>
      </w:r>
      <w:r w:rsidR="00F36926">
        <w:rPr>
          <w:noProof/>
        </w:rPr>
        <w:t>.</w:t>
      </w:r>
    </w:p>
    <w:p w14:paraId="3BF6941D" w14:textId="77777777" w:rsidR="00F36926" w:rsidRPr="00F36926" w:rsidRDefault="00F36926" w:rsidP="002E4B8C">
      <w:pPr>
        <w:rPr>
          <w:noProof/>
        </w:rPr>
      </w:pPr>
    </w:p>
    <w:p w14:paraId="4A30CE61" w14:textId="315C75ED" w:rsidR="004E1D5A" w:rsidRDefault="004E1D5A" w:rsidP="002E4B8C">
      <w:pPr>
        <w:pStyle w:val="Heading1"/>
        <w:rPr>
          <w:noProof/>
        </w:rPr>
      </w:pPr>
      <w:bookmarkStart w:id="6" w:name="_Add_Player_or"/>
      <w:bookmarkEnd w:id="6"/>
      <w:r>
        <w:rPr>
          <w:noProof/>
        </w:rPr>
        <w:lastRenderedPageBreak/>
        <w:t>Add Player or Add teams</w:t>
      </w:r>
    </w:p>
    <w:p w14:paraId="4324DB44" w14:textId="77FC9531" w:rsidR="004E1D5A" w:rsidRDefault="004E1D5A" w:rsidP="000751D8">
      <w:pPr>
        <w:ind w:left="420" w:hangingChars="150" w:hanging="420"/>
        <w:rPr>
          <w:noProof/>
        </w:rPr>
      </w:pPr>
    </w:p>
    <w:p w14:paraId="2FF482AC" w14:textId="440DB7FC" w:rsidR="004E1D5A" w:rsidRDefault="004E1D5A" w:rsidP="000751D8">
      <w:pPr>
        <w:ind w:left="420" w:hangingChars="150" w:hanging="42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 xml:space="preserve">irectory: </w:t>
      </w:r>
      <w:r w:rsidR="00F91105">
        <w:rPr>
          <w:noProof/>
        </w:rPr>
        <w:t>Manage-&gt;Add</w:t>
      </w:r>
      <w:r w:rsidR="00A05981">
        <w:rPr>
          <w:noProof/>
        </w:rPr>
        <w:t>Teams</w:t>
      </w:r>
      <w:r w:rsidR="00AE478F">
        <w:rPr>
          <w:noProof/>
        </w:rPr>
        <w:t>,</w:t>
      </w:r>
      <w:r w:rsidR="00A05981">
        <w:rPr>
          <w:noProof/>
        </w:rPr>
        <w:t xml:space="preserve"> Manage -&gt;AddPlayers</w:t>
      </w:r>
    </w:p>
    <w:p w14:paraId="0328DF04" w14:textId="1B11C7C9" w:rsidR="00A05981" w:rsidRDefault="009A579C" w:rsidP="00A05981">
      <w:pPr>
        <w:rPr>
          <w:noProof/>
        </w:rPr>
      </w:pPr>
      <w:r>
        <w:rPr>
          <w:noProof/>
        </w:rPr>
        <w:drawing>
          <wp:inline distT="0" distB="0" distL="0" distR="0" wp14:anchorId="6D58F44D" wp14:editId="4FB20787">
            <wp:extent cx="4503810" cy="3330229"/>
            <wp:effectExtent l="0" t="0" r="0" b="3810"/>
            <wp:docPr id="23" name="图片 2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A181A" wp14:editId="02B7E9D1">
            <wp:extent cx="5105842" cy="3132091"/>
            <wp:effectExtent l="0" t="0" r="0" b="0"/>
            <wp:docPr id="24" name="图片 24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1A66" w14:textId="0344A91C" w:rsidR="00AD71BF" w:rsidRDefault="00AD71BF" w:rsidP="00AD71BF">
      <w:pPr>
        <w:rPr>
          <w:noProof/>
        </w:rPr>
      </w:pPr>
      <w:r>
        <w:rPr>
          <w:noProof/>
        </w:rPr>
        <w:t xml:space="preserve">The program can store the following information about each player – ID number (unique), name, birth date, height, weight, place of Birth </w:t>
      </w:r>
      <w:r>
        <w:rPr>
          <w:noProof/>
        </w:rPr>
        <w:lastRenderedPageBreak/>
        <w:t>and the team they are signed in. The system should also store the following information about each team – name (unique), ground, coach, founded year, region and a list of players enrolled in the team.</w:t>
      </w:r>
    </w:p>
    <w:p w14:paraId="519F3A00" w14:textId="4AFFA951" w:rsidR="00AD71BF" w:rsidRDefault="00AD71BF" w:rsidP="00AD71BF">
      <w:pPr>
        <w:rPr>
          <w:noProof/>
        </w:rPr>
      </w:pPr>
      <w:r>
        <w:rPr>
          <w:noProof/>
        </w:rPr>
        <w:t xml:space="preserve">The </w:t>
      </w:r>
      <w:r w:rsidR="00285D45">
        <w:rPr>
          <w:noProof/>
        </w:rPr>
        <w:t>program</w:t>
      </w:r>
      <w:r>
        <w:rPr>
          <w:noProof/>
        </w:rPr>
        <w:t xml:space="preserve"> should store a collection of players and the team the player signed in, it should also have the functionality to add a new player and a new team to the system, and sign a player to a team. </w:t>
      </w:r>
      <w:r w:rsidR="00CA2A82">
        <w:rPr>
          <w:noProof/>
        </w:rPr>
        <w:t xml:space="preserve">For the situation that can happened </w:t>
      </w:r>
      <w:r w:rsidR="00823563">
        <w:rPr>
          <w:noProof/>
        </w:rPr>
        <w:t>during the adding time, I have talked them in the part of reading the file.</w:t>
      </w:r>
      <w:r w:rsidR="00184F9A">
        <w:rPr>
          <w:noProof/>
        </w:rPr>
        <w:t xml:space="preserve"> For the limit of the birth day of a player, max</w:t>
      </w:r>
      <w:r w:rsidR="003B1E74">
        <w:rPr>
          <w:noProof/>
        </w:rPr>
        <w:t>ium</w:t>
      </w:r>
      <w:r w:rsidR="00184F9A">
        <w:rPr>
          <w:noProof/>
        </w:rPr>
        <w:t xml:space="preserve"> is </w:t>
      </w:r>
      <w:r w:rsidR="003B1E74">
        <w:rPr>
          <w:noProof/>
        </w:rPr>
        <w:t xml:space="preserve">the current date of today, and the minimum is </w:t>
      </w:r>
      <w:r w:rsidR="00401189">
        <w:rPr>
          <w:noProof/>
        </w:rPr>
        <w:t>1/1/</w:t>
      </w:r>
      <w:r w:rsidR="003B1E74">
        <w:rPr>
          <w:noProof/>
        </w:rPr>
        <w:t>1753</w:t>
      </w:r>
      <w:r w:rsidR="00401189">
        <w:rPr>
          <w:noProof/>
        </w:rPr>
        <w:t xml:space="preserve"> which is the earliest date </w:t>
      </w:r>
      <w:r w:rsidR="00D626E5">
        <w:rPr>
          <w:noProof/>
        </w:rPr>
        <w:t>of t</w:t>
      </w:r>
      <w:r w:rsidR="009C2445">
        <w:rPr>
          <w:noProof/>
        </w:rPr>
        <w:t xml:space="preserve">hat is limited by the system, for the </w:t>
      </w:r>
      <w:r w:rsidR="00E90CEF">
        <w:rPr>
          <w:noProof/>
        </w:rPr>
        <w:t xml:space="preserve">limit of founeded year of team, </w:t>
      </w:r>
      <w:r w:rsidR="009A579C">
        <w:rPr>
          <w:noProof/>
        </w:rPr>
        <w:t>the minimum is 1 and maxium is the current date of year.</w:t>
      </w:r>
      <w:r w:rsidR="00E90CEF">
        <w:rPr>
          <w:noProof/>
        </w:rPr>
        <w:t xml:space="preserve"> </w:t>
      </w:r>
      <w:r w:rsidR="00E614AB">
        <w:rPr>
          <w:noProof/>
        </w:rPr>
        <w:t xml:space="preserve">The suggestion of ID will not be shown unless the program find the ID that user input is duplicated, but the user can still set the ID as -1 to </w:t>
      </w:r>
      <w:r w:rsidR="00080A87">
        <w:rPr>
          <w:noProof/>
        </w:rPr>
        <w:t>let the program generate an avaliable ID</w:t>
      </w:r>
      <w:r w:rsidR="009319FF">
        <w:rPr>
          <w:noProof/>
        </w:rPr>
        <w:t xml:space="preserve"> automatically</w:t>
      </w:r>
      <w:r w:rsidR="00B60D95">
        <w:rPr>
          <w:noProof/>
        </w:rPr>
        <w:t>.</w:t>
      </w:r>
      <w:r w:rsidR="002239F0">
        <w:rPr>
          <w:noProof/>
        </w:rPr>
        <w:t xml:space="preserve"> </w:t>
      </w:r>
    </w:p>
    <w:p w14:paraId="4D0F5E4B" w14:textId="4FDB2D85" w:rsidR="002239F0" w:rsidRDefault="002239F0" w:rsidP="00AD71BF">
      <w:pPr>
        <w:rPr>
          <w:noProof/>
        </w:rPr>
      </w:pPr>
      <w:r>
        <w:rPr>
          <w:rFonts w:hint="eastAsia"/>
          <w:noProof/>
        </w:rPr>
        <w:t>The</w:t>
      </w:r>
      <w:r>
        <w:rPr>
          <w:noProof/>
        </w:rPr>
        <w:t xml:space="preserve"> </w:t>
      </w:r>
      <w:r>
        <w:rPr>
          <w:rFonts w:hint="eastAsia"/>
          <w:noProof/>
        </w:rPr>
        <w:t>other</w:t>
      </w:r>
      <w:r>
        <w:rPr>
          <w:noProof/>
        </w:rPr>
        <w:t xml:space="preserve"> </w:t>
      </w:r>
      <w:r>
        <w:rPr>
          <w:rFonts w:hint="eastAsia"/>
          <w:noProof/>
        </w:rPr>
        <w:t>thing</w:t>
      </w:r>
      <w:r>
        <w:rPr>
          <w:noProof/>
        </w:rPr>
        <w:t xml:space="preserve"> </w:t>
      </w:r>
      <w:r>
        <w:rPr>
          <w:rFonts w:hint="eastAsia"/>
          <w:noProof/>
        </w:rPr>
        <w:t>is</w:t>
      </w:r>
      <w:r>
        <w:rPr>
          <w:noProof/>
        </w:rPr>
        <w:t xml:space="preserve"> the maxium weight and maxium heigh that can be set are 255, the program used the short type to store each value, as normally a player will not havier than 255 kg or higher than 255 cm, use a short type can use less the storge space.</w:t>
      </w:r>
    </w:p>
    <w:p w14:paraId="59DDE120" w14:textId="77777777" w:rsidR="00A05981" w:rsidRDefault="00A05981" w:rsidP="000751D8">
      <w:pPr>
        <w:ind w:left="420" w:hangingChars="150" w:hanging="420"/>
        <w:rPr>
          <w:noProof/>
        </w:rPr>
      </w:pPr>
    </w:p>
    <w:p w14:paraId="1312E7DF" w14:textId="19EF558C" w:rsidR="00E2187A" w:rsidRDefault="00E2187A" w:rsidP="00ED13D9">
      <w:pPr>
        <w:ind w:left="420" w:hangingChars="150" w:hanging="420"/>
        <w:rPr>
          <w:noProof/>
        </w:rPr>
      </w:pPr>
    </w:p>
    <w:p w14:paraId="0DB1ADE9" w14:textId="74697325" w:rsidR="009319FF" w:rsidRDefault="009319FF" w:rsidP="00ED13D9">
      <w:pPr>
        <w:ind w:left="420" w:hangingChars="150" w:hanging="420"/>
        <w:rPr>
          <w:noProof/>
        </w:rPr>
      </w:pPr>
    </w:p>
    <w:p w14:paraId="0C7358CB" w14:textId="40220B15" w:rsidR="009319FF" w:rsidRDefault="009319FF" w:rsidP="00ED13D9">
      <w:pPr>
        <w:ind w:left="420" w:hangingChars="150" w:hanging="420"/>
        <w:rPr>
          <w:noProof/>
        </w:rPr>
      </w:pPr>
    </w:p>
    <w:p w14:paraId="75100C54" w14:textId="03B5DB58" w:rsidR="009319FF" w:rsidRDefault="009319FF" w:rsidP="00ED13D9">
      <w:pPr>
        <w:ind w:left="420" w:hangingChars="150" w:hanging="420"/>
        <w:rPr>
          <w:noProof/>
        </w:rPr>
      </w:pPr>
    </w:p>
    <w:p w14:paraId="72AC76F0" w14:textId="5D5BC953" w:rsidR="009319FF" w:rsidRDefault="009319FF" w:rsidP="00ED13D9">
      <w:pPr>
        <w:ind w:left="420" w:hangingChars="150" w:hanging="420"/>
        <w:rPr>
          <w:noProof/>
        </w:rPr>
      </w:pPr>
    </w:p>
    <w:p w14:paraId="254763F9" w14:textId="3ED313BC" w:rsidR="009319FF" w:rsidRDefault="009319FF" w:rsidP="00ED13D9">
      <w:pPr>
        <w:ind w:left="420" w:hangingChars="150" w:hanging="420"/>
        <w:rPr>
          <w:noProof/>
        </w:rPr>
      </w:pPr>
    </w:p>
    <w:p w14:paraId="42A8E9B0" w14:textId="6519EF55" w:rsidR="009319FF" w:rsidRDefault="009319FF" w:rsidP="00ED13D9">
      <w:pPr>
        <w:ind w:left="420" w:hangingChars="150" w:hanging="420"/>
        <w:rPr>
          <w:noProof/>
        </w:rPr>
      </w:pPr>
    </w:p>
    <w:p w14:paraId="2EFF8D63" w14:textId="1CDFCBF5" w:rsidR="009319FF" w:rsidRDefault="009319FF" w:rsidP="00ED13D9">
      <w:pPr>
        <w:ind w:left="420" w:hangingChars="150" w:hanging="420"/>
        <w:rPr>
          <w:noProof/>
        </w:rPr>
      </w:pPr>
    </w:p>
    <w:p w14:paraId="50A04A4C" w14:textId="304F2CB6" w:rsidR="009319FF" w:rsidRDefault="009319FF" w:rsidP="00ED13D9">
      <w:pPr>
        <w:ind w:left="420" w:hangingChars="150" w:hanging="420"/>
        <w:rPr>
          <w:noProof/>
        </w:rPr>
      </w:pPr>
    </w:p>
    <w:p w14:paraId="2FD724BD" w14:textId="6BA928E5" w:rsidR="009319FF" w:rsidRDefault="009319FF" w:rsidP="002E4B8C">
      <w:pPr>
        <w:rPr>
          <w:noProof/>
        </w:rPr>
      </w:pPr>
    </w:p>
    <w:p w14:paraId="5392C8E9" w14:textId="3D78EC6A" w:rsidR="009319FF" w:rsidRDefault="00BD11DC" w:rsidP="002E4B8C">
      <w:pPr>
        <w:pStyle w:val="Heading1"/>
        <w:rPr>
          <w:noProof/>
        </w:rPr>
      </w:pPr>
      <w:bookmarkStart w:id="7" w:name="_List"/>
      <w:bookmarkEnd w:id="7"/>
      <w:r>
        <w:rPr>
          <w:rFonts w:hint="eastAsia"/>
          <w:noProof/>
        </w:rPr>
        <w:t>L</w:t>
      </w:r>
      <w:r>
        <w:rPr>
          <w:noProof/>
        </w:rPr>
        <w:t>ist</w:t>
      </w:r>
    </w:p>
    <w:p w14:paraId="631268E9" w14:textId="544F9AA5" w:rsidR="00BD11DC" w:rsidRDefault="00BD11DC" w:rsidP="00ED13D9">
      <w:pPr>
        <w:ind w:left="420" w:hangingChars="150" w:hanging="420"/>
        <w:rPr>
          <w:noProof/>
        </w:rPr>
      </w:pPr>
    </w:p>
    <w:p w14:paraId="0CEC8A48" w14:textId="75B06064" w:rsidR="00BD11DC" w:rsidRDefault="00BD11DC" w:rsidP="00ED13D9">
      <w:pPr>
        <w:ind w:left="420" w:hangingChars="150" w:hanging="42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 xml:space="preserve">irectory: List -&gt; </w:t>
      </w:r>
      <w:r w:rsidR="00AE478F">
        <w:rPr>
          <w:noProof/>
        </w:rPr>
        <w:t>Player, List -&gt; Teams</w:t>
      </w:r>
    </w:p>
    <w:p w14:paraId="0A6EDA49" w14:textId="1D52EB52" w:rsidR="00AE478F" w:rsidRDefault="00AE478F" w:rsidP="00ED13D9">
      <w:pPr>
        <w:ind w:left="420" w:hangingChars="150" w:hanging="420"/>
        <w:rPr>
          <w:noProof/>
        </w:rPr>
      </w:pPr>
    </w:p>
    <w:p w14:paraId="111A6735" w14:textId="72EA5FF9" w:rsidR="004F1A93" w:rsidRDefault="00E67AAA" w:rsidP="00ED13D9">
      <w:pPr>
        <w:ind w:left="420" w:hangingChars="150" w:hanging="42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035757F6" wp14:editId="174C9B21">
            <wp:extent cx="6165114" cy="3741744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06041956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656B9E" wp14:editId="2EA20093">
            <wp:extent cx="4595258" cy="1966130"/>
            <wp:effectExtent l="0" t="0" r="0" b="0"/>
            <wp:docPr id="26" name="图片 2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911168" wp14:editId="70E80A7E">
            <wp:extent cx="6371590" cy="2993390"/>
            <wp:effectExtent l="0" t="0" r="0" b="0"/>
            <wp:docPr id="27" name="图片 2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042134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70BFF5" wp14:editId="2FE88B90">
            <wp:extent cx="6371590" cy="2400935"/>
            <wp:effectExtent l="0" t="0" r="0" b="0"/>
            <wp:docPr id="28" name="图片 2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5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92CF" w14:textId="4B402693" w:rsidR="00AE478F" w:rsidRDefault="004F1A93" w:rsidP="00ED13D9">
      <w:pPr>
        <w:ind w:left="420" w:hangingChars="150" w:hanging="420"/>
        <w:rPr>
          <w:noProof/>
        </w:rPr>
      </w:pPr>
      <w:r w:rsidRPr="004F1A93">
        <w:rPr>
          <w:noProof/>
        </w:rPr>
        <w:t>The</w:t>
      </w:r>
      <w:r>
        <w:rPr>
          <w:noProof/>
        </w:rPr>
        <w:t xml:space="preserve"> program is</w:t>
      </w:r>
      <w:r w:rsidRPr="004F1A93">
        <w:rPr>
          <w:noProof/>
        </w:rPr>
        <w:t xml:space="preserve"> able to display a list of all the players, a list of all the teams, allow the user to select a player and display the team that player is signed in and allow the user to select a team and display all of the players signed with it.</w:t>
      </w:r>
      <w:r w:rsidR="00BD5D0B">
        <w:rPr>
          <w:noProof/>
        </w:rPr>
        <w:t xml:space="preserve"> If there is no players or teams on record yet, a </w:t>
      </w:r>
      <w:r w:rsidR="0013283C">
        <w:rPr>
          <w:noProof/>
        </w:rPr>
        <w:t>message will shows</w:t>
      </w:r>
      <w:r w:rsidR="00265AC4">
        <w:rPr>
          <w:noProof/>
        </w:rPr>
        <w:t xml:space="preserve"> on the event log</w:t>
      </w:r>
      <w:r w:rsidR="00D95BBD">
        <w:rPr>
          <w:noProof/>
        </w:rPr>
        <w:t>, if the user click a team without any players, the “List of all players in this team” will not be shown and nothing will happens.</w:t>
      </w:r>
      <w:r w:rsidR="004F0B19">
        <w:rPr>
          <w:noProof/>
        </w:rPr>
        <w:t xml:space="preserve"> </w:t>
      </w:r>
    </w:p>
    <w:p w14:paraId="7714AFEA" w14:textId="6FAD8E07" w:rsidR="008104E7" w:rsidRDefault="008104E7" w:rsidP="00ED13D9">
      <w:pPr>
        <w:ind w:left="420" w:hangingChars="150" w:hanging="420"/>
        <w:rPr>
          <w:noProof/>
        </w:rPr>
      </w:pPr>
    </w:p>
    <w:p w14:paraId="702EA3A4" w14:textId="4848C995" w:rsidR="008104E7" w:rsidRDefault="008104E7" w:rsidP="00ED13D9">
      <w:pPr>
        <w:ind w:left="420" w:hangingChars="150" w:hanging="420"/>
        <w:rPr>
          <w:noProof/>
        </w:rPr>
      </w:pPr>
    </w:p>
    <w:p w14:paraId="59D73907" w14:textId="2A608B3F" w:rsidR="008104E7" w:rsidRDefault="008104E7" w:rsidP="00ED13D9">
      <w:pPr>
        <w:ind w:left="420" w:hangingChars="150" w:hanging="420"/>
        <w:rPr>
          <w:noProof/>
        </w:rPr>
      </w:pPr>
    </w:p>
    <w:p w14:paraId="54CABE30" w14:textId="77777777" w:rsidR="008104E7" w:rsidRPr="009319FF" w:rsidRDefault="008104E7" w:rsidP="00ED13D9">
      <w:pPr>
        <w:ind w:left="420" w:hangingChars="150" w:hanging="420"/>
        <w:rPr>
          <w:noProof/>
        </w:rPr>
      </w:pPr>
    </w:p>
    <w:sectPr w:rsidR="008104E7" w:rsidRPr="009319FF" w:rsidSect="00AB02A7">
      <w:headerReference w:type="default" r:id="rId26"/>
      <w:footerReference w:type="default" r:id="rId2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E0487" w14:textId="77777777" w:rsidR="008B0F12" w:rsidRDefault="008B0F12">
      <w:r>
        <w:separator/>
      </w:r>
    </w:p>
    <w:p w14:paraId="0CD08510" w14:textId="77777777" w:rsidR="008B0F12" w:rsidRDefault="008B0F12"/>
  </w:endnote>
  <w:endnote w:type="continuationSeparator" w:id="0">
    <w:p w14:paraId="6D35C7E5" w14:textId="77777777" w:rsidR="008B0F12" w:rsidRDefault="008B0F12">
      <w:r>
        <w:continuationSeparator/>
      </w:r>
    </w:p>
    <w:p w14:paraId="43427DAC" w14:textId="77777777" w:rsidR="008B0F12" w:rsidRDefault="008B0F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  <w:noProof/>
      </w:rPr>
      <w:id w:val="-890194395"/>
      <w:docPartObj>
        <w:docPartGallery w:val="Page Numbers (Bottom of Page)"/>
        <w:docPartUnique/>
      </w:docPartObj>
    </w:sdtPr>
    <w:sdtContent>
      <w:p w14:paraId="3B803232" w14:textId="77777777" w:rsidR="00DF027C" w:rsidRPr="0052037B" w:rsidRDefault="00DF027C">
        <w:pPr>
          <w:pStyle w:val="Footer"/>
          <w:jc w:val="center"/>
          <w:rPr>
            <w:noProof/>
          </w:rPr>
        </w:pPr>
        <w:r w:rsidRPr="0052037B">
          <w:rPr>
            <w:rFonts w:hint="eastAsia"/>
            <w:noProof/>
            <w:lang w:val="zh-CN" w:bidi="zh-CN"/>
          </w:rPr>
          <w:fldChar w:fldCharType="begin"/>
        </w:r>
        <w:r w:rsidRPr="0052037B">
          <w:rPr>
            <w:rFonts w:hint="eastAsia"/>
            <w:noProof/>
            <w:lang w:val="zh-CN" w:bidi="zh-CN"/>
          </w:rPr>
          <w:instrText xml:space="preserve"> PAGE   \* MERGEFORMAT </w:instrText>
        </w:r>
        <w:r w:rsidRPr="0052037B">
          <w:rPr>
            <w:rFonts w:hint="eastAsia"/>
            <w:noProof/>
            <w:lang w:val="zh-CN" w:bidi="zh-CN"/>
          </w:rPr>
          <w:fldChar w:fldCharType="separate"/>
        </w:r>
        <w:r w:rsidR="00AB02A7" w:rsidRPr="0052037B">
          <w:rPr>
            <w:rFonts w:hint="eastAsia"/>
            <w:noProof/>
            <w:lang w:val="zh-CN" w:bidi="zh-CN"/>
          </w:rPr>
          <w:t>2</w:t>
        </w:r>
        <w:r w:rsidRPr="0052037B">
          <w:rPr>
            <w:rFonts w:hint="eastAsia"/>
            <w:noProof/>
            <w:lang w:val="zh-CN" w:bidi="zh-CN"/>
          </w:rPr>
          <w:fldChar w:fldCharType="end"/>
        </w:r>
      </w:p>
    </w:sdtContent>
  </w:sdt>
  <w:p w14:paraId="40127B69" w14:textId="77777777" w:rsidR="00DF027C" w:rsidRPr="0052037B" w:rsidRDefault="00DF027C">
    <w:pPr>
      <w:pStyle w:val="Footer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3B501" w14:textId="77777777" w:rsidR="008B0F12" w:rsidRDefault="008B0F12">
      <w:r>
        <w:separator/>
      </w:r>
    </w:p>
    <w:p w14:paraId="5A83D01D" w14:textId="77777777" w:rsidR="008B0F12" w:rsidRDefault="008B0F12"/>
  </w:footnote>
  <w:footnote w:type="continuationSeparator" w:id="0">
    <w:p w14:paraId="0F72F2F2" w14:textId="77777777" w:rsidR="008B0F12" w:rsidRDefault="008B0F12">
      <w:r>
        <w:continuationSeparator/>
      </w:r>
    </w:p>
    <w:p w14:paraId="47DEF9F7" w14:textId="77777777" w:rsidR="008B0F12" w:rsidRDefault="008B0F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52037B" w14:paraId="15D8B029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C8FDB30" w14:textId="77777777" w:rsidR="00D077E9" w:rsidRPr="0052037B" w:rsidRDefault="00D077E9">
          <w:pPr>
            <w:pStyle w:val="Header"/>
            <w:rPr>
              <w:noProof/>
            </w:rPr>
          </w:pPr>
        </w:p>
      </w:tc>
    </w:tr>
  </w:tbl>
  <w:p w14:paraId="34EAC1B4" w14:textId="77777777" w:rsidR="00D077E9" w:rsidRPr="0052037B" w:rsidRDefault="00D077E9" w:rsidP="00D077E9">
    <w:pPr>
      <w:pStyle w:val="Header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9C95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5DEAF4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8E29C3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E9E34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643F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5CD54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5A713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D0015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D4032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CF688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674B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A829F8"/>
    <w:multiLevelType w:val="hybridMultilevel"/>
    <w:tmpl w:val="91C014E6"/>
    <w:lvl w:ilvl="0" w:tplc="FB9AF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C0F4FDC"/>
    <w:multiLevelType w:val="hybridMultilevel"/>
    <w:tmpl w:val="DD5A40E6"/>
    <w:lvl w:ilvl="0" w:tplc="048A7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ED171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1436BA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852306711">
    <w:abstractNumId w:val="13"/>
  </w:num>
  <w:num w:numId="2" w16cid:durableId="1404110559">
    <w:abstractNumId w:val="10"/>
  </w:num>
  <w:num w:numId="3" w16cid:durableId="479077731">
    <w:abstractNumId w:val="8"/>
  </w:num>
  <w:num w:numId="4" w16cid:durableId="1987663156">
    <w:abstractNumId w:val="3"/>
  </w:num>
  <w:num w:numId="5" w16cid:durableId="1836795528">
    <w:abstractNumId w:val="2"/>
  </w:num>
  <w:num w:numId="6" w16cid:durableId="934439605">
    <w:abstractNumId w:val="1"/>
  </w:num>
  <w:num w:numId="7" w16cid:durableId="1862816529">
    <w:abstractNumId w:val="0"/>
  </w:num>
  <w:num w:numId="8" w16cid:durableId="1821313193">
    <w:abstractNumId w:val="9"/>
  </w:num>
  <w:num w:numId="9" w16cid:durableId="1903053845">
    <w:abstractNumId w:val="7"/>
  </w:num>
  <w:num w:numId="10" w16cid:durableId="2106999334">
    <w:abstractNumId w:val="6"/>
  </w:num>
  <w:num w:numId="11" w16cid:durableId="428890945">
    <w:abstractNumId w:val="5"/>
  </w:num>
  <w:num w:numId="12" w16cid:durableId="1679306154">
    <w:abstractNumId w:val="4"/>
  </w:num>
  <w:num w:numId="13" w16cid:durableId="1491481166">
    <w:abstractNumId w:val="14"/>
  </w:num>
  <w:num w:numId="14" w16cid:durableId="761098922">
    <w:abstractNumId w:val="12"/>
  </w:num>
  <w:num w:numId="15" w16cid:durableId="13053093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603"/>
    <w:rsid w:val="00020CEE"/>
    <w:rsid w:val="00022D91"/>
    <w:rsid w:val="0002482E"/>
    <w:rsid w:val="0002680D"/>
    <w:rsid w:val="00034B24"/>
    <w:rsid w:val="00050324"/>
    <w:rsid w:val="00060FE9"/>
    <w:rsid w:val="00064041"/>
    <w:rsid w:val="000751D8"/>
    <w:rsid w:val="00080A87"/>
    <w:rsid w:val="00083440"/>
    <w:rsid w:val="0008601F"/>
    <w:rsid w:val="00096826"/>
    <w:rsid w:val="000A0150"/>
    <w:rsid w:val="000B5E8E"/>
    <w:rsid w:val="000C1414"/>
    <w:rsid w:val="000C4BE1"/>
    <w:rsid w:val="000E63C9"/>
    <w:rsid w:val="000F31C5"/>
    <w:rsid w:val="00101810"/>
    <w:rsid w:val="001123FD"/>
    <w:rsid w:val="00123DFE"/>
    <w:rsid w:val="00130E9D"/>
    <w:rsid w:val="0013283C"/>
    <w:rsid w:val="001349A8"/>
    <w:rsid w:val="00144ECD"/>
    <w:rsid w:val="0014729E"/>
    <w:rsid w:val="00150A6D"/>
    <w:rsid w:val="00172720"/>
    <w:rsid w:val="00184F9A"/>
    <w:rsid w:val="00185B35"/>
    <w:rsid w:val="001879A3"/>
    <w:rsid w:val="001A7B9C"/>
    <w:rsid w:val="001B4334"/>
    <w:rsid w:val="001D39DD"/>
    <w:rsid w:val="001F2BC8"/>
    <w:rsid w:val="001F5F6B"/>
    <w:rsid w:val="00213172"/>
    <w:rsid w:val="002239F0"/>
    <w:rsid w:val="00235F77"/>
    <w:rsid w:val="00243EBC"/>
    <w:rsid w:val="0024443D"/>
    <w:rsid w:val="00246A35"/>
    <w:rsid w:val="00265AC4"/>
    <w:rsid w:val="00284348"/>
    <w:rsid w:val="00285D45"/>
    <w:rsid w:val="0029206F"/>
    <w:rsid w:val="002C4389"/>
    <w:rsid w:val="002E22A0"/>
    <w:rsid w:val="002E4B8C"/>
    <w:rsid w:val="002F51F5"/>
    <w:rsid w:val="00301C07"/>
    <w:rsid w:val="00302A82"/>
    <w:rsid w:val="00312137"/>
    <w:rsid w:val="00312610"/>
    <w:rsid w:val="00330359"/>
    <w:rsid w:val="0033762F"/>
    <w:rsid w:val="00360494"/>
    <w:rsid w:val="00366C7E"/>
    <w:rsid w:val="00371EC7"/>
    <w:rsid w:val="00384EA3"/>
    <w:rsid w:val="003A39A1"/>
    <w:rsid w:val="003B1828"/>
    <w:rsid w:val="003B1E74"/>
    <w:rsid w:val="003B5E2A"/>
    <w:rsid w:val="003B7E8F"/>
    <w:rsid w:val="003C2191"/>
    <w:rsid w:val="003D3863"/>
    <w:rsid w:val="00401189"/>
    <w:rsid w:val="004110DE"/>
    <w:rsid w:val="004147A0"/>
    <w:rsid w:val="0044085A"/>
    <w:rsid w:val="0044241D"/>
    <w:rsid w:val="00475D75"/>
    <w:rsid w:val="004A30E7"/>
    <w:rsid w:val="004A3EF2"/>
    <w:rsid w:val="004B21A5"/>
    <w:rsid w:val="004B5876"/>
    <w:rsid w:val="004C3E17"/>
    <w:rsid w:val="004E1D5A"/>
    <w:rsid w:val="004E335F"/>
    <w:rsid w:val="004F0B19"/>
    <w:rsid w:val="004F1A93"/>
    <w:rsid w:val="004F78A4"/>
    <w:rsid w:val="0050328B"/>
    <w:rsid w:val="005037F0"/>
    <w:rsid w:val="00504305"/>
    <w:rsid w:val="00516A86"/>
    <w:rsid w:val="0052037B"/>
    <w:rsid w:val="005275F6"/>
    <w:rsid w:val="00530E3F"/>
    <w:rsid w:val="00534A92"/>
    <w:rsid w:val="00550EBF"/>
    <w:rsid w:val="00572102"/>
    <w:rsid w:val="005B63E6"/>
    <w:rsid w:val="005D5B35"/>
    <w:rsid w:val="005E1F43"/>
    <w:rsid w:val="005F1BB0"/>
    <w:rsid w:val="005F3F80"/>
    <w:rsid w:val="00603345"/>
    <w:rsid w:val="00614C14"/>
    <w:rsid w:val="00656C4D"/>
    <w:rsid w:val="00661767"/>
    <w:rsid w:val="00670E96"/>
    <w:rsid w:val="0069168B"/>
    <w:rsid w:val="006D50BE"/>
    <w:rsid w:val="006E5716"/>
    <w:rsid w:val="006E7469"/>
    <w:rsid w:val="00703297"/>
    <w:rsid w:val="00707BBC"/>
    <w:rsid w:val="00710665"/>
    <w:rsid w:val="00726203"/>
    <w:rsid w:val="007302B3"/>
    <w:rsid w:val="00730733"/>
    <w:rsid w:val="00730E3A"/>
    <w:rsid w:val="00731E0E"/>
    <w:rsid w:val="00736AAF"/>
    <w:rsid w:val="00763FAF"/>
    <w:rsid w:val="00765B2A"/>
    <w:rsid w:val="00767AED"/>
    <w:rsid w:val="00773A6E"/>
    <w:rsid w:val="00775E33"/>
    <w:rsid w:val="00777620"/>
    <w:rsid w:val="00783A34"/>
    <w:rsid w:val="007C6B52"/>
    <w:rsid w:val="007D16B9"/>
    <w:rsid w:val="007D16C5"/>
    <w:rsid w:val="007D2971"/>
    <w:rsid w:val="007D6E10"/>
    <w:rsid w:val="008000D6"/>
    <w:rsid w:val="008104E7"/>
    <w:rsid w:val="00810CCA"/>
    <w:rsid w:val="00823563"/>
    <w:rsid w:val="008318D1"/>
    <w:rsid w:val="00853648"/>
    <w:rsid w:val="00862FE4"/>
    <w:rsid w:val="0086389A"/>
    <w:rsid w:val="008737A4"/>
    <w:rsid w:val="0087605E"/>
    <w:rsid w:val="008A073C"/>
    <w:rsid w:val="008B0F12"/>
    <w:rsid w:val="008B1FEE"/>
    <w:rsid w:val="008C0993"/>
    <w:rsid w:val="008E489D"/>
    <w:rsid w:val="00901A04"/>
    <w:rsid w:val="00903C32"/>
    <w:rsid w:val="00905407"/>
    <w:rsid w:val="00914961"/>
    <w:rsid w:val="00916B16"/>
    <w:rsid w:val="009173B9"/>
    <w:rsid w:val="009273B4"/>
    <w:rsid w:val="009319FF"/>
    <w:rsid w:val="0093335D"/>
    <w:rsid w:val="0093613E"/>
    <w:rsid w:val="0093684A"/>
    <w:rsid w:val="00943026"/>
    <w:rsid w:val="00966603"/>
    <w:rsid w:val="00966B81"/>
    <w:rsid w:val="00974D2D"/>
    <w:rsid w:val="00991A03"/>
    <w:rsid w:val="009924C7"/>
    <w:rsid w:val="009A579C"/>
    <w:rsid w:val="009A7CE7"/>
    <w:rsid w:val="009C2445"/>
    <w:rsid w:val="009C7720"/>
    <w:rsid w:val="009D3339"/>
    <w:rsid w:val="009D4558"/>
    <w:rsid w:val="00A05981"/>
    <w:rsid w:val="00A23AFA"/>
    <w:rsid w:val="00A308D6"/>
    <w:rsid w:val="00A31B3E"/>
    <w:rsid w:val="00A52062"/>
    <w:rsid w:val="00A532F3"/>
    <w:rsid w:val="00A55F2A"/>
    <w:rsid w:val="00A7402D"/>
    <w:rsid w:val="00A8489E"/>
    <w:rsid w:val="00AB02A7"/>
    <w:rsid w:val="00AB2881"/>
    <w:rsid w:val="00AB355C"/>
    <w:rsid w:val="00AB79BD"/>
    <w:rsid w:val="00AC29F3"/>
    <w:rsid w:val="00AD5607"/>
    <w:rsid w:val="00AD71BF"/>
    <w:rsid w:val="00AE478F"/>
    <w:rsid w:val="00AE47B4"/>
    <w:rsid w:val="00AF657F"/>
    <w:rsid w:val="00AF784D"/>
    <w:rsid w:val="00B04874"/>
    <w:rsid w:val="00B1291F"/>
    <w:rsid w:val="00B1508C"/>
    <w:rsid w:val="00B1585A"/>
    <w:rsid w:val="00B231E5"/>
    <w:rsid w:val="00B5656F"/>
    <w:rsid w:val="00B60D95"/>
    <w:rsid w:val="00B60EDE"/>
    <w:rsid w:val="00B63AB9"/>
    <w:rsid w:val="00B64480"/>
    <w:rsid w:val="00B751FE"/>
    <w:rsid w:val="00B878D1"/>
    <w:rsid w:val="00B916F4"/>
    <w:rsid w:val="00BA08D1"/>
    <w:rsid w:val="00BB0B70"/>
    <w:rsid w:val="00BC19B5"/>
    <w:rsid w:val="00BC6F7C"/>
    <w:rsid w:val="00BD11DC"/>
    <w:rsid w:val="00BD5215"/>
    <w:rsid w:val="00BD5D0B"/>
    <w:rsid w:val="00BF0F59"/>
    <w:rsid w:val="00C02B87"/>
    <w:rsid w:val="00C04FDD"/>
    <w:rsid w:val="00C0620C"/>
    <w:rsid w:val="00C31B87"/>
    <w:rsid w:val="00C4086D"/>
    <w:rsid w:val="00C52B84"/>
    <w:rsid w:val="00C56CA6"/>
    <w:rsid w:val="00C61B44"/>
    <w:rsid w:val="00C622FE"/>
    <w:rsid w:val="00C64F5B"/>
    <w:rsid w:val="00C769BA"/>
    <w:rsid w:val="00CA1896"/>
    <w:rsid w:val="00CA2A82"/>
    <w:rsid w:val="00CA4E2A"/>
    <w:rsid w:val="00CB5B28"/>
    <w:rsid w:val="00CC342F"/>
    <w:rsid w:val="00CF5371"/>
    <w:rsid w:val="00D0323A"/>
    <w:rsid w:val="00D0559F"/>
    <w:rsid w:val="00D077E9"/>
    <w:rsid w:val="00D379A0"/>
    <w:rsid w:val="00D4278C"/>
    <w:rsid w:val="00D42CB7"/>
    <w:rsid w:val="00D533EF"/>
    <w:rsid w:val="00D5413D"/>
    <w:rsid w:val="00D570A9"/>
    <w:rsid w:val="00D6197A"/>
    <w:rsid w:val="00D626E5"/>
    <w:rsid w:val="00D632E7"/>
    <w:rsid w:val="00D65950"/>
    <w:rsid w:val="00D70D02"/>
    <w:rsid w:val="00D7321C"/>
    <w:rsid w:val="00D770C7"/>
    <w:rsid w:val="00D86945"/>
    <w:rsid w:val="00D90290"/>
    <w:rsid w:val="00D95BBD"/>
    <w:rsid w:val="00DC0979"/>
    <w:rsid w:val="00DD152F"/>
    <w:rsid w:val="00DE09D2"/>
    <w:rsid w:val="00DE213F"/>
    <w:rsid w:val="00DF027C"/>
    <w:rsid w:val="00DF090C"/>
    <w:rsid w:val="00DF77C0"/>
    <w:rsid w:val="00E00A32"/>
    <w:rsid w:val="00E117AE"/>
    <w:rsid w:val="00E15BE3"/>
    <w:rsid w:val="00E2187A"/>
    <w:rsid w:val="00E22ACD"/>
    <w:rsid w:val="00E43E3F"/>
    <w:rsid w:val="00E468D6"/>
    <w:rsid w:val="00E614AB"/>
    <w:rsid w:val="00E620B0"/>
    <w:rsid w:val="00E63DBB"/>
    <w:rsid w:val="00E67AAA"/>
    <w:rsid w:val="00E81B40"/>
    <w:rsid w:val="00E9051B"/>
    <w:rsid w:val="00E90CEF"/>
    <w:rsid w:val="00EA1AD3"/>
    <w:rsid w:val="00EB145D"/>
    <w:rsid w:val="00EC435D"/>
    <w:rsid w:val="00ED13D9"/>
    <w:rsid w:val="00EF50CC"/>
    <w:rsid w:val="00EF555B"/>
    <w:rsid w:val="00F027BB"/>
    <w:rsid w:val="00F11458"/>
    <w:rsid w:val="00F11DCF"/>
    <w:rsid w:val="00F156E5"/>
    <w:rsid w:val="00F162EA"/>
    <w:rsid w:val="00F36926"/>
    <w:rsid w:val="00F47E55"/>
    <w:rsid w:val="00F52636"/>
    <w:rsid w:val="00F52D27"/>
    <w:rsid w:val="00F634EC"/>
    <w:rsid w:val="00F63CA0"/>
    <w:rsid w:val="00F77998"/>
    <w:rsid w:val="00F80145"/>
    <w:rsid w:val="00F83527"/>
    <w:rsid w:val="00F86300"/>
    <w:rsid w:val="00F91105"/>
    <w:rsid w:val="00F9299F"/>
    <w:rsid w:val="00FC4849"/>
    <w:rsid w:val="00FC75BF"/>
    <w:rsid w:val="00FD1D11"/>
    <w:rsid w:val="00FD583F"/>
    <w:rsid w:val="00FD7488"/>
    <w:rsid w:val="00FE14E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4B075"/>
  <w15:docId w15:val="{DDDF78DC-06FB-4946-9C9C-174E1EFB8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37B"/>
    <w:pPr>
      <w:spacing w:after="0"/>
    </w:pPr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52037B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52037B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52037B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52037B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52037B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52037B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52037B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52037B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52037B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037B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37B"/>
    <w:rPr>
      <w:rFonts w:ascii="Microsoft YaHei UI" w:eastAsia="Microsoft YaHei UI" w:hAnsi="Microsoft YaHei UI" w:cs="Tahoma"/>
      <w:b/>
      <w:color w:val="082A75" w:themeColor="text2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F63CA0"/>
    <w:pPr>
      <w:spacing w:line="240" w:lineRule="auto"/>
    </w:pPr>
    <w:rPr>
      <w:rFonts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F63CA0"/>
    <w:rPr>
      <w:rFonts w:ascii="Microsoft YaHei UI" w:eastAsia="Microsoft YaHei UI" w:hAnsi="Microsoft YaHei U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52037B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52037B"/>
    <w:rPr>
      <w:rFonts w:ascii="Microsoft YaHei UI" w:eastAsia="Microsoft YaHei UI" w:hAnsi="Microsoft YaHei UI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52037B"/>
    <w:rPr>
      <w:rFonts w:ascii="Microsoft YaHei UI" w:eastAsia="Microsoft YaHei UI" w:hAnsi="Microsoft YaHei U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2037B"/>
  </w:style>
  <w:style w:type="character" w:customStyle="1" w:styleId="HeaderChar">
    <w:name w:val="Header Char"/>
    <w:basedOn w:val="DefaultParagraphFont"/>
    <w:link w:val="Header"/>
    <w:uiPriority w:val="8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Footer">
    <w:name w:val="footer"/>
    <w:basedOn w:val="Normal"/>
    <w:link w:val="FooterChar"/>
    <w:uiPriority w:val="99"/>
    <w:unhideWhenUsed/>
    <w:rsid w:val="0052037B"/>
  </w:style>
  <w:style w:type="character" w:customStyle="1" w:styleId="FooterChar">
    <w:name w:val="Footer Char"/>
    <w:basedOn w:val="DefaultParagraphFont"/>
    <w:link w:val="Footer"/>
    <w:uiPriority w:val="99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customStyle="1" w:styleId="a">
    <w:name w:val="姓名"/>
    <w:basedOn w:val="Normal"/>
    <w:uiPriority w:val="3"/>
    <w:qFormat/>
    <w:rsid w:val="0052037B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52037B"/>
    <w:rPr>
      <w:rFonts w:ascii="Microsoft YaHei UI" w:eastAsia="Microsoft YaHei UI" w:hAnsi="Microsoft YaHei UI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5203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52037B"/>
    <w:rPr>
      <w:rFonts w:ascii="Microsoft YaHei UI" w:eastAsia="Microsoft YaHei UI" w:hAnsi="Microsoft YaHei UI"/>
      <w:color w:val="808080"/>
    </w:rPr>
  </w:style>
  <w:style w:type="paragraph" w:customStyle="1" w:styleId="a0">
    <w:name w:val="内容"/>
    <w:basedOn w:val="Normal"/>
    <w:link w:val="a1"/>
    <w:qFormat/>
    <w:rsid w:val="00F63CA0"/>
    <w:pPr>
      <w:spacing w:line="240" w:lineRule="auto"/>
    </w:pPr>
    <w:rPr>
      <w:b w:val="0"/>
    </w:rPr>
  </w:style>
  <w:style w:type="paragraph" w:customStyle="1" w:styleId="a2">
    <w:name w:val="强调文本"/>
    <w:basedOn w:val="Normal"/>
    <w:link w:val="a3"/>
    <w:qFormat/>
    <w:rsid w:val="0052037B"/>
  </w:style>
  <w:style w:type="character" w:customStyle="1" w:styleId="a1">
    <w:name w:val="内容字符"/>
    <w:basedOn w:val="DefaultParagraphFont"/>
    <w:link w:val="a0"/>
    <w:rsid w:val="00F63CA0"/>
    <w:rPr>
      <w:rFonts w:ascii="Microsoft YaHei UI" w:eastAsia="Microsoft YaHei UI" w:hAnsi="Microsoft YaHei UI"/>
      <w:color w:val="082A75" w:themeColor="text2"/>
      <w:sz w:val="28"/>
      <w:szCs w:val="22"/>
    </w:rPr>
  </w:style>
  <w:style w:type="character" w:customStyle="1" w:styleId="a3">
    <w:name w:val="强调文本字符"/>
    <w:basedOn w:val="DefaultParagraphFont"/>
    <w:link w:val="a2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character" w:styleId="Mention">
    <w:name w:val="Mention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52037B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52037B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2037B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2037B"/>
    <w:rPr>
      <w:rFonts w:ascii="Microsoft YaHei UI" w:eastAsia="Microsoft YaHei UI" w:hAnsi="Microsoft YaHei UI"/>
      <w:b/>
      <w:i/>
      <w:iCs/>
      <w:color w:val="082A75" w:themeColor="text2"/>
      <w:sz w:val="2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</w:rPr>
  </w:style>
  <w:style w:type="character" w:styleId="HTMLKeyboard">
    <w:name w:val="HTML Keyboard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TOC1">
    <w:name w:val="toc 1"/>
    <w:basedOn w:val="Normal"/>
    <w:next w:val="Normal"/>
    <w:autoRedefine/>
    <w:uiPriority w:val="99"/>
    <w:semiHidden/>
    <w:unhideWhenUsed/>
    <w:rsid w:val="0052037B"/>
    <w:pPr>
      <w:spacing w:after="100"/>
    </w:pPr>
  </w:style>
  <w:style w:type="paragraph" w:styleId="TOC2">
    <w:name w:val="toc 2"/>
    <w:basedOn w:val="Normal"/>
    <w:next w:val="Normal"/>
    <w:autoRedefine/>
    <w:uiPriority w:val="99"/>
    <w:semiHidden/>
    <w:unhideWhenUsed/>
    <w:rsid w:val="0052037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99"/>
    <w:semiHidden/>
    <w:unhideWhenUsed/>
    <w:rsid w:val="0052037B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99"/>
    <w:semiHidden/>
    <w:unhideWhenUsed/>
    <w:rsid w:val="0052037B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99"/>
    <w:semiHidden/>
    <w:unhideWhenUsed/>
    <w:rsid w:val="0052037B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99"/>
    <w:semiHidden/>
    <w:unhideWhenUsed/>
    <w:rsid w:val="0052037B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99"/>
    <w:semiHidden/>
    <w:unhideWhenUsed/>
    <w:rsid w:val="0052037B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99"/>
    <w:semiHidden/>
    <w:unhideWhenUsed/>
    <w:rsid w:val="0052037B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99"/>
    <w:semiHidden/>
    <w:unhideWhenUsed/>
    <w:rsid w:val="0052037B"/>
    <w:pPr>
      <w:spacing w:after="100"/>
      <w:ind w:left="22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7B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52037B"/>
    <w:rPr>
      <w:rFonts w:ascii="Microsoft YaHei UI" w:eastAsia="Microsoft YaHei UI" w:hAnsi="Microsoft YaHei UI"/>
      <w:smallCaps/>
      <w:color w:val="3B33A2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52037B"/>
    <w:rPr>
      <w:rFonts w:ascii="Microsoft YaHei UI" w:eastAsia="Microsoft YaHei UI" w:hAnsi="Microsoft YaHei UI"/>
      <w:i/>
      <w:iCs/>
      <w:color w:val="2E287F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MediumList1-Accent1">
    <w:name w:val="Medium List 1 Accent 1"/>
    <w:basedOn w:val="TableNormal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MediumList2">
    <w:name w:val="Medium List 2"/>
    <w:basedOn w:val="TableNormal"/>
    <w:uiPriority w:val="99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MediumGrid2">
    <w:name w:val="Medium Grid 2"/>
    <w:basedOn w:val="TableNormal"/>
    <w:uiPriority w:val="99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52037B"/>
  </w:style>
  <w:style w:type="character" w:styleId="BookTitle">
    <w:name w:val="Book Title"/>
    <w:basedOn w:val="DefaultParagraphFont"/>
    <w:uiPriority w:val="33"/>
    <w:semiHidden/>
    <w:unhideWhenUsed/>
    <w:qFormat/>
    <w:rsid w:val="0052037B"/>
    <w:rPr>
      <w:rFonts w:ascii="Microsoft YaHei UI" w:eastAsia="Microsoft YaHei UI" w:hAnsi="Microsoft YaHei UI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203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2037B"/>
    <w:rPr>
      <w:rFonts w:ascii="Microsoft YaHei UI" w:eastAsia="Microsoft YaHei UI" w:hAnsi="Microsoft YaHei UI" w:cstheme="majorBidi"/>
      <w:b/>
      <w:color w:val="082A75" w:themeColor="text2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52037B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52037B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52037B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52037B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2037B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52037B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52037B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2037B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2037B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2037B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2037B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52037B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2037B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2037B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2037B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2037B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unhideWhenUsed/>
    <w:qFormat/>
    <w:rsid w:val="0052037B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52037B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2037B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2037B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2037B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2037B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52037B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52037B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2037B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2037B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2037B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2037B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52037B"/>
  </w:style>
  <w:style w:type="paragraph" w:styleId="MacroText">
    <w:name w:val="macro"/>
    <w:link w:val="MacroTextChar"/>
    <w:uiPriority w:val="99"/>
    <w:semiHidden/>
    <w:unhideWhenUsed/>
    <w:rsid w:val="0052037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52037B"/>
    <w:pPr>
      <w:spacing w:line="240" w:lineRule="auto"/>
    </w:pPr>
    <w:rPr>
      <w:rFonts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037B"/>
    <w:pPr>
      <w:ind w:left="280" w:hanging="280"/>
    </w:pPr>
  </w:style>
  <w:style w:type="paragraph" w:styleId="TOAHeading">
    <w:name w:val="toa heading"/>
    <w:basedOn w:val="Normal"/>
    <w:next w:val="Normal"/>
    <w:uiPriority w:val="99"/>
    <w:semiHidden/>
    <w:unhideWhenUsed/>
    <w:rsid w:val="0052037B"/>
    <w:pPr>
      <w:spacing w:before="120"/>
    </w:pPr>
    <w:rPr>
      <w:rFonts w:cstheme="majorBidi"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52037B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2037B"/>
    <w:rPr>
      <w:rFonts w:ascii="Microsoft YaHei UI" w:eastAsia="Microsoft YaHei UI" w:hAnsi="Microsoft YaHei UI"/>
      <w:b/>
      <w:i/>
      <w:iCs/>
      <w:color w:val="2E287F" w:themeColor="text1" w:themeTint="BF"/>
      <w:sz w:val="28"/>
      <w:szCs w:val="22"/>
    </w:rPr>
  </w:style>
  <w:style w:type="character" w:styleId="Emphasis">
    <w:name w:val="Emphasis"/>
    <w:basedOn w:val="DefaultParagraphFont"/>
    <w:uiPriority w:val="2"/>
    <w:semiHidden/>
    <w:unhideWhenUsed/>
    <w:qFormat/>
    <w:rsid w:val="0052037B"/>
    <w:rPr>
      <w:rFonts w:ascii="Microsoft YaHei UI" w:eastAsia="Microsoft YaHei UI" w:hAnsi="Microsoft YaHei UI"/>
      <w:i/>
      <w:iCs/>
    </w:rPr>
  </w:style>
  <w:style w:type="table" w:styleId="ColourfulList">
    <w:name w:val="Colorful List"/>
    <w:basedOn w:val="TableNormal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ColourfulListAccent1">
    <w:name w:val="Colorful List Accent 1"/>
    <w:basedOn w:val="TableNormal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ColourfulListAccent2">
    <w:name w:val="Colorful List Accent 2"/>
    <w:basedOn w:val="TableNormal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ColourfulListAccent3">
    <w:name w:val="Colorful List Accent 3"/>
    <w:basedOn w:val="TableNormal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ColourfulListAccent4">
    <w:name w:val="Colorful List Accent 4"/>
    <w:basedOn w:val="TableNormal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ColourfulListAccent5">
    <w:name w:val="Colorful List Accent 5"/>
    <w:basedOn w:val="TableNormal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ColourfulListAccent6">
    <w:name w:val="Colorful List Accent 6"/>
    <w:basedOn w:val="TableNormal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TableColourful1">
    <w:name w:val="Table Colorful 1"/>
    <w:basedOn w:val="TableNormal"/>
    <w:uiPriority w:val="99"/>
    <w:semiHidden/>
    <w:unhideWhenUsed/>
    <w:rsid w:val="0052037B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2">
    <w:name w:val="Table Colorful 2"/>
    <w:basedOn w:val="TableNormal"/>
    <w:uiPriority w:val="99"/>
    <w:semiHidden/>
    <w:unhideWhenUsed/>
    <w:rsid w:val="0052037B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3">
    <w:name w:val="Table Colorful 3"/>
    <w:basedOn w:val="TableNormal"/>
    <w:uiPriority w:val="99"/>
    <w:semiHidden/>
    <w:unhideWhenUsed/>
    <w:rsid w:val="0052037B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urfulShading">
    <w:name w:val="Colorful Shading"/>
    <w:basedOn w:val="TableNormal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urfulShadingAccent1">
    <w:name w:val="Colorful Shading Accent 1"/>
    <w:basedOn w:val="TableNormal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urfulShadingAccent2">
    <w:name w:val="Colorful Shading Accent 2"/>
    <w:basedOn w:val="TableNormal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urfulShadingAccent3">
    <w:name w:val="Colorful Shading Accent 3"/>
    <w:basedOn w:val="TableNormal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urfulShadingAccent5">
    <w:name w:val="Colorful Shading Accent 5"/>
    <w:basedOn w:val="TableNormal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urfulShadingAccent6">
    <w:name w:val="Colorful Shading Accent 6"/>
    <w:basedOn w:val="TableNormal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urfulGrid">
    <w:name w:val="Colorful Grid"/>
    <w:basedOn w:val="TableNormal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ColourfulGridAccent1">
    <w:name w:val="Colorful Grid Accent 1"/>
    <w:basedOn w:val="TableNormal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ColourfulGridAccent2">
    <w:name w:val="Colorful Grid Accent 2"/>
    <w:basedOn w:val="TableNormal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ColourfulGridAccent3">
    <w:name w:val="Colorful Grid Accent 3"/>
    <w:basedOn w:val="TableNormal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ColourfulGridAccent4">
    <w:name w:val="Colorful Grid Accent 4"/>
    <w:basedOn w:val="TableNormal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ColourfulGridAccent5">
    <w:name w:val="Colorful Grid Accent 5"/>
    <w:basedOn w:val="TableNormal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ColourfulGridAccent6">
    <w:name w:val="Colorful Grid Accent 6"/>
    <w:basedOn w:val="TableNormal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037B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037B"/>
    <w:rPr>
      <w:rFonts w:ascii="Microsoft YaHei UI" w:eastAsia="Microsoft YaHei UI" w:hAnsi="Microsoft YaHei UI"/>
      <w:b/>
      <w:bCs/>
      <w:color w:val="082A75" w:themeColor="text2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2037B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BlockText">
    <w:name w:val="Block Text"/>
    <w:basedOn w:val="Normal"/>
    <w:uiPriority w:val="3"/>
    <w:semiHidden/>
    <w:unhideWhenUsed/>
    <w:qFormat/>
    <w:rsid w:val="0052037B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2037B"/>
    <w:pPr>
      <w:spacing w:line="240" w:lineRule="auto"/>
    </w:pPr>
    <w:rPr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5"/>
    <w:semiHidden/>
    <w:rsid w:val="0052037B"/>
    <w:rPr>
      <w:rFonts w:ascii="Microsoft YaHei UI" w:eastAsia="Microsoft YaHei UI" w:hAnsi="Microsoft YaHei UI" w:cstheme="majorBidi"/>
      <w:b/>
      <w:color w:val="012639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52037B"/>
    <w:rPr>
      <w:rFonts w:ascii="Microsoft YaHei UI" w:eastAsia="Microsoft YaHei UI" w:hAnsi="Microsoft YaHei UI" w:cstheme="majorBidi"/>
      <w:b/>
      <w:color w:val="013A57" w:themeColor="accent1" w:themeShade="BF"/>
      <w:sz w:val="28"/>
      <w:szCs w:val="22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52037B"/>
    <w:rPr>
      <w:rFonts w:ascii="Microsoft YaHei UI" w:eastAsia="Microsoft YaHei UI" w:hAnsi="Microsoft YaHei UI" w:cstheme="majorBidi"/>
      <w:b/>
      <w:color w:val="012639" w:themeColor="accent1" w:themeShade="7F"/>
      <w:sz w:val="28"/>
      <w:szCs w:val="22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52037B"/>
    <w:rPr>
      <w:rFonts w:ascii="Microsoft YaHei UI" w:eastAsia="Microsoft YaHei UI" w:hAnsi="Microsoft YaHei UI" w:cstheme="majorBidi"/>
      <w:b/>
      <w:color w:val="221D5D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221D5D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52037B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99"/>
    <w:semiHidden/>
    <w:unhideWhenUsed/>
    <w:rsid w:val="0052037B"/>
    <w:pPr>
      <w:spacing w:after="0" w:line="240" w:lineRule="auto"/>
    </w:pPr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2037B"/>
  </w:style>
  <w:style w:type="character" w:customStyle="1" w:styleId="DateChar">
    <w:name w:val="Date Char"/>
    <w:basedOn w:val="DefaultParagraphFont"/>
    <w:link w:val="Date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2037B"/>
    <w:rPr>
      <w:rFonts w:ascii="Microsoft YaHei UI" w:eastAsia="Microsoft YaHei UI" w:hAnsi="Microsoft YaHei UI"/>
      <w:b/>
      <w:bCs/>
      <w:smallCaps/>
      <w:color w:val="024F75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2037B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2037B"/>
    <w:rPr>
      <w:rFonts w:ascii="Microsoft YaHei UI" w:eastAsia="Microsoft YaHei UI" w:hAnsi="Microsoft YaHei UI"/>
      <w:b/>
      <w:i/>
      <w:iCs/>
      <w:color w:val="024F75" w:themeColor="accent1"/>
      <w:sz w:val="28"/>
      <w:szCs w:val="22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2037B"/>
    <w:rPr>
      <w:rFonts w:ascii="Microsoft YaHei UI" w:eastAsia="Microsoft YaHei UI" w:hAnsi="Microsoft YaHei UI"/>
      <w:i/>
      <w:iCs/>
      <w:color w:val="024F75" w:themeColor="accent1"/>
    </w:rPr>
  </w:style>
  <w:style w:type="paragraph" w:styleId="NormalWeb">
    <w:name w:val="Normal (Web)"/>
    <w:basedOn w:val="Normal"/>
    <w:uiPriority w:val="99"/>
    <w:semiHidden/>
    <w:unhideWhenUsed/>
    <w:rsid w:val="0052037B"/>
    <w:rPr>
      <w:rFonts w:cs="Times New Roman"/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52037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2037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2037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2037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2037B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2037B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2037B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2037B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NormalIndent">
    <w:name w:val="Normal Indent"/>
    <w:basedOn w:val="Normal"/>
    <w:uiPriority w:val="99"/>
    <w:semiHidden/>
    <w:unhideWhenUsed/>
    <w:rsid w:val="0052037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2037B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52037B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LightList-Accent1">
    <w:name w:val="Light List Accent 1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LightShading">
    <w:name w:val="Light Shading"/>
    <w:basedOn w:val="TableNormal"/>
    <w:uiPriority w:val="99"/>
    <w:semiHidden/>
    <w:unhideWhenUsed/>
    <w:rsid w:val="0052037B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LightShading-Accent1">
    <w:name w:val="Light Shading Accent 1"/>
    <w:basedOn w:val="TableNormal"/>
    <w:uiPriority w:val="99"/>
    <w:semiHidden/>
    <w:unhideWhenUsed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LightGrid">
    <w:name w:val="Light Grid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LightGrid-Accent1">
    <w:name w:val="Light Grid Accent 1"/>
    <w:basedOn w:val="TableNormal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DarkList">
    <w:name w:val="Dark List"/>
    <w:basedOn w:val="TableNormal"/>
    <w:uiPriority w:val="99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2">
    <w:name w:val="List Table 2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3">
    <w:name w:val="List Table 3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urful">
    <w:name w:val="List Table 6 Colorful"/>
    <w:basedOn w:val="TableNormal"/>
    <w:uiPriority w:val="51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6ColourfulAccent1">
    <w:name w:val="List Table 6 Colorful Accent 1"/>
    <w:basedOn w:val="TableNormal"/>
    <w:uiPriority w:val="51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6ColourfulAccent2">
    <w:name w:val="List Table 6 Colorful Accent 2"/>
    <w:basedOn w:val="TableNormal"/>
    <w:uiPriority w:val="51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6ColourfulAccent4">
    <w:name w:val="List Table 6 Colorful Accent 4"/>
    <w:basedOn w:val="TableNormal"/>
    <w:uiPriority w:val="51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6ColourfulAccent5">
    <w:name w:val="List Table 6 Colorful Accent 5"/>
    <w:basedOn w:val="TableNormal"/>
    <w:uiPriority w:val="51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6ColourfulAccent6">
    <w:name w:val="List Table 6 Colorful Accent 6"/>
    <w:basedOn w:val="TableNormal"/>
    <w:uiPriority w:val="51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7Colourful">
    <w:name w:val="List Table 7 Colorful"/>
    <w:basedOn w:val="TableNormal"/>
    <w:uiPriority w:val="52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1">
    <w:name w:val="List Table 7 Colorful Accent 1"/>
    <w:basedOn w:val="TableNormal"/>
    <w:uiPriority w:val="52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2">
    <w:name w:val="List Table 7 Colorful Accent 2"/>
    <w:basedOn w:val="TableNormal"/>
    <w:uiPriority w:val="52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3">
    <w:name w:val="List Table 7 Colorful Accent 3"/>
    <w:basedOn w:val="TableNormal"/>
    <w:uiPriority w:val="52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4">
    <w:name w:val="List Table 7 Colorful Accent 4"/>
    <w:basedOn w:val="TableNormal"/>
    <w:uiPriority w:val="52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5">
    <w:name w:val="List Table 7 Colorful Accent 5"/>
    <w:basedOn w:val="TableNormal"/>
    <w:uiPriority w:val="52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6">
    <w:name w:val="List Table 7 Colorful Accent 6"/>
    <w:basedOn w:val="TableNormal"/>
    <w:uiPriority w:val="52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mailSignature">
    <w:name w:val="E-mail Signature"/>
    <w:basedOn w:val="Normal"/>
    <w:link w:val="EmailSignatureChar"/>
    <w:uiPriority w:val="99"/>
    <w:semiHidden/>
    <w:unhideWhenUsed/>
    <w:rsid w:val="0052037B"/>
    <w:pPr>
      <w:spacing w:line="240" w:lineRule="auto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2037B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52037B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2037B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2037B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2037B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2037B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52037B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2037B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2037B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2037B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52037B"/>
    <w:pPr>
      <w:spacing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2037B"/>
    <w:pPr>
      <w:spacing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2037B"/>
    <w:pPr>
      <w:spacing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2037B"/>
    <w:pPr>
      <w:spacing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2037B"/>
    <w:pPr>
      <w:spacing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2037B"/>
    <w:pPr>
      <w:spacing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2037B"/>
    <w:pPr>
      <w:spacing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2037B"/>
    <w:pPr>
      <w:spacing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2037B"/>
    <w:pPr>
      <w:spacing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2037B"/>
    <w:rPr>
      <w:rFonts w:cstheme="majorBidi"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52037B"/>
    <w:pPr>
      <w:spacing w:line="240" w:lineRule="auto"/>
    </w:pPr>
    <w:rPr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52037B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TableGrid1">
    <w:name w:val="Table Grid 1"/>
    <w:basedOn w:val="TableNormal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2037B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2037B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2037B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2037B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2037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3">
    <w:name w:val="Grid Table 3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GridTable6Colourful">
    <w:name w:val="Grid Table 6 Colorful"/>
    <w:basedOn w:val="TableNormal"/>
    <w:uiPriority w:val="51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6ColourfulAccent1">
    <w:name w:val="Grid Table 6 Colorful Accent 1"/>
    <w:basedOn w:val="TableNormal"/>
    <w:uiPriority w:val="51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6ColourfulAccent2">
    <w:name w:val="Grid Table 6 Colorful Accent 2"/>
    <w:basedOn w:val="TableNormal"/>
    <w:uiPriority w:val="51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6ColourfulAccent3">
    <w:name w:val="Grid Table 6 Colorful Accent 3"/>
    <w:basedOn w:val="TableNormal"/>
    <w:uiPriority w:val="51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6ColourfulAccent4">
    <w:name w:val="Grid Table 6 Colorful Accent 4"/>
    <w:basedOn w:val="TableNormal"/>
    <w:uiPriority w:val="51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6ColourfulAccent6">
    <w:name w:val="Grid Table 6 Colorful Accent 6"/>
    <w:basedOn w:val="TableNormal"/>
    <w:uiPriority w:val="51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7Colourful">
    <w:name w:val="Grid Table 7 Colorful"/>
    <w:basedOn w:val="TableNormal"/>
    <w:uiPriority w:val="52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GridTable7ColourfulAccent1">
    <w:name w:val="Grid Table 7 Colorful Accent 1"/>
    <w:basedOn w:val="TableNormal"/>
    <w:uiPriority w:val="52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GridTable7ColourfulAccent2">
    <w:name w:val="Grid Table 7 Colorful Accent 2"/>
    <w:basedOn w:val="TableNormal"/>
    <w:uiPriority w:val="52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GridTable7ColourfulAccent3">
    <w:name w:val="Grid Table 7 Colorful Accent 3"/>
    <w:basedOn w:val="TableNormal"/>
    <w:uiPriority w:val="52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GridTable7ColourfulAccent4">
    <w:name w:val="Grid Table 7 Colorful Accent 4"/>
    <w:basedOn w:val="TableNormal"/>
    <w:uiPriority w:val="52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GridTable7ColourfulAccent6">
    <w:name w:val="Grid Table 7 Colorful Accent 6"/>
    <w:basedOn w:val="TableNormal"/>
    <w:uiPriority w:val="52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52037B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2037B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2037B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</w:rPr>
  </w:style>
  <w:style w:type="table" w:styleId="Table3Deffects1">
    <w:name w:val="Table 3D effects 1"/>
    <w:basedOn w:val="TableNormal"/>
    <w:uiPriority w:val="99"/>
    <w:semiHidden/>
    <w:unhideWhenUsed/>
    <w:rsid w:val="0052037B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2037B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2037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2037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"/>
    <w:semiHidden/>
    <w:unhideWhenUsed/>
    <w:qFormat/>
    <w:rsid w:val="0052037B"/>
    <w:rPr>
      <w:rFonts w:ascii="Microsoft YaHei UI" w:eastAsia="Microsoft YaHei UI" w:hAnsi="Microsoft YaHei UI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  <w:color w:val="3592CF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sid w:val="0052037B"/>
    <w:rPr>
      <w:rFonts w:ascii="Microsoft YaHei UI" w:eastAsia="Microsoft YaHei UI" w:hAnsi="Microsoft YaHei UI"/>
      <w:color w:val="3592C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52037B"/>
    <w:rPr>
      <w:rFonts w:ascii="Microsoft YaHei UI" w:eastAsia="Microsoft YaHei UI" w:hAnsi="Microsoft YaHei UI"/>
    </w:rPr>
  </w:style>
  <w:style w:type="paragraph" w:styleId="Caption">
    <w:name w:val="caption"/>
    <w:basedOn w:val="Normal"/>
    <w:next w:val="Normal"/>
    <w:uiPriority w:val="99"/>
    <w:semiHidden/>
    <w:unhideWhenUsed/>
    <w:rsid w:val="0052037B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nite\AppData\Local\Microsoft\Office\16.0\DTS\zh-CN%7b6F915D7D-8FDE-404C-A872-B873D10503FA%7d\%7b65D41F2E-14A6-415E-9C73-D4485074BAB0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BB81F323FA47F9866247C3CE5E51F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30ADB1D-6437-4692-8359-12864120FD37}"/>
      </w:docPartPr>
      <w:docPartBody>
        <w:p w:rsidR="00343061" w:rsidRDefault="0038019E">
          <w:pPr>
            <w:pStyle w:val="8CBB81F323FA47F9866247C3CE5E51F4"/>
          </w:pPr>
          <w:r w:rsidRPr="0052037B">
            <w:rPr>
              <w:rFonts w:hint="eastAsia"/>
              <w:noProof/>
              <w:lang w:val="zh-CN" w:bidi="zh-CN"/>
            </w:rPr>
            <w:t>公司名称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19E"/>
    <w:rsid w:val="002F79F5"/>
    <w:rsid w:val="00343061"/>
    <w:rsid w:val="0038019E"/>
    <w:rsid w:val="00485819"/>
    <w:rsid w:val="00990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widowControl/>
      <w:spacing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8CBB81F323FA47F9866247C3CE5E51F4">
    <w:name w:val="8CBB81F323FA47F9866247C3CE5E51F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{65D41F2E-14A6-415E-9C73-D4485074BAB0}tf16392850.dotx</Template>
  <TotalTime>5</TotalTime>
  <Pages>18</Pages>
  <Words>1502</Words>
  <Characters>6386</Characters>
  <Application>Microsoft Office Word</Application>
  <DocSecurity>0</DocSecurity>
  <Lines>266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deng yubo</dc:creator>
  <cp:keywords/>
  <cp:lastModifiedBy>Yubo Deng</cp:lastModifiedBy>
  <cp:revision>4</cp:revision>
  <cp:lastPrinted>2006-08-01T17:47:00Z</cp:lastPrinted>
  <dcterms:created xsi:type="dcterms:W3CDTF">2020-06-05T07:30:00Z</dcterms:created>
  <dcterms:modified xsi:type="dcterms:W3CDTF">2022-11-19T00:07:00Z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GrammarlyDocumentId">
    <vt:lpwstr>9cb32a13d8059b245c766ea0fd70f7647d543932cd7d6150097b7dcbab992a53</vt:lpwstr>
  </property>
</Properties>
</file>